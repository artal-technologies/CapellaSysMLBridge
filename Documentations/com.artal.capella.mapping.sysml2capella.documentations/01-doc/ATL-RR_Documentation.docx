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68246013"/>
        <w:docPartObj>
          <w:docPartGallery w:val="Cover Pages"/>
          <w:docPartUnique/>
        </w:docPartObj>
      </w:sdtPr>
      <w:sdtContent>
        <w:p w14:paraId="35B6151A" w14:textId="3710984C" w:rsidR="00D647E9" w:rsidRPr="00D647E9" w:rsidRDefault="00583476" w:rsidP="00BA1142">
          <w:pPr>
            <w:rPr>
              <w:spacing w:val="0"/>
            </w:rPr>
          </w:pPr>
          <w:r w:rsidRPr="00D647E9">
            <w:rPr>
              <w:noProof/>
            </w:rPr>
            <w:drawing>
              <wp:anchor distT="0" distB="0" distL="114300" distR="114300" simplePos="0" relativeHeight="251621376" behindDoc="0" locked="0" layoutInCell="1" allowOverlap="1" wp14:anchorId="3E71035A" wp14:editId="33CAF007">
                <wp:simplePos x="0" y="0"/>
                <wp:positionH relativeFrom="margin">
                  <wp:posOffset>2583815</wp:posOffset>
                </wp:positionH>
                <wp:positionV relativeFrom="margin">
                  <wp:posOffset>-61595</wp:posOffset>
                </wp:positionV>
                <wp:extent cx="3476625" cy="1390650"/>
                <wp:effectExtent l="0" t="0" r="0" b="0"/>
                <wp:wrapSquare wrapText="bothSides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\\NASPRO1\Act21Shared\NEW Modele Document Act21 2013\Eléments visuels\logos\artal-technologi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6625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5544E74" w14:textId="3C4E6127" w:rsidR="00D647E9" w:rsidRPr="00D647E9" w:rsidRDefault="00BD57C6" w:rsidP="00BA1142">
          <w:r>
            <w:tab/>
          </w:r>
        </w:p>
        <w:p w14:paraId="2E5280F9" w14:textId="7015195B" w:rsidR="00D647E9" w:rsidRPr="00D647E9" w:rsidRDefault="00D647E9" w:rsidP="00BA1142"/>
        <w:p w14:paraId="2E2A9937" w14:textId="02328F14" w:rsidR="00D647E9" w:rsidRPr="00D647E9" w:rsidRDefault="00D647E9" w:rsidP="00BA1142"/>
        <w:p w14:paraId="334494C5" w14:textId="22AEC697" w:rsidR="00D647E9" w:rsidRPr="00D647E9" w:rsidRDefault="00D647E9" w:rsidP="00BA1142"/>
        <w:p w14:paraId="690C0F79" w14:textId="7FC3B6CD" w:rsidR="00D647E9" w:rsidRPr="00D647E9" w:rsidRDefault="00D647E9" w:rsidP="00BA1142"/>
        <w:p w14:paraId="0EBA80DB" w14:textId="7D5054AA" w:rsidR="00D647E9" w:rsidRPr="00D647E9" w:rsidRDefault="00D647E9" w:rsidP="00BA1142"/>
        <w:p w14:paraId="23EE1A9E" w14:textId="77777777" w:rsidR="00D647E9" w:rsidRPr="00D647E9" w:rsidRDefault="00D647E9" w:rsidP="00BA1142"/>
        <w:p w14:paraId="007FD6B3" w14:textId="77777777" w:rsidR="00D647E9" w:rsidRPr="00D647E9" w:rsidRDefault="00D647E9" w:rsidP="00BA1142"/>
        <w:p w14:paraId="435C4674" w14:textId="77777777" w:rsidR="00D647E9" w:rsidRPr="00D647E9" w:rsidRDefault="00D647E9" w:rsidP="00BA1142">
          <w:r w:rsidRPr="00D647E9">
            <w:rPr>
              <w:noProof/>
            </w:rPr>
            <w:drawing>
              <wp:anchor distT="0" distB="0" distL="114300" distR="114300" simplePos="0" relativeHeight="251620352" behindDoc="0" locked="0" layoutInCell="1" allowOverlap="1" wp14:anchorId="0F71920F" wp14:editId="0B66FE09">
                <wp:simplePos x="0" y="0"/>
                <wp:positionH relativeFrom="column">
                  <wp:posOffset>-1127588</wp:posOffset>
                </wp:positionH>
                <wp:positionV relativeFrom="paragraph">
                  <wp:posOffset>199390</wp:posOffset>
                </wp:positionV>
                <wp:extent cx="7632278" cy="435429"/>
                <wp:effectExtent l="0" t="0" r="0" b="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bandesgrises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2278" cy="435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4607972C" w14:textId="77777777" w:rsidR="00D647E9" w:rsidRPr="00D647E9" w:rsidRDefault="00D647E9" w:rsidP="00BA1142"/>
        <w:p w14:paraId="2C3F5FC8" w14:textId="77777777" w:rsidR="00D647E9" w:rsidRPr="00D647E9" w:rsidRDefault="00D647E9" w:rsidP="00BA1142"/>
        <w:p w14:paraId="164A4B9C" w14:textId="2F61563B" w:rsidR="00D647E9" w:rsidRPr="00D647E9" w:rsidRDefault="003D6DEB" w:rsidP="00BA1142">
          <w:r w:rsidRPr="00D647E9">
            <w:rPr>
              <w:noProof/>
            </w:rPr>
            <w:drawing>
              <wp:anchor distT="0" distB="0" distL="114300" distR="114300" simplePos="0" relativeHeight="251619328" behindDoc="0" locked="0" layoutInCell="1" allowOverlap="1" wp14:anchorId="75177769" wp14:editId="092C494F">
                <wp:simplePos x="0" y="0"/>
                <wp:positionH relativeFrom="margin">
                  <wp:posOffset>-1011497</wp:posOffset>
                </wp:positionH>
                <wp:positionV relativeFrom="paragraph">
                  <wp:posOffset>1604010</wp:posOffset>
                </wp:positionV>
                <wp:extent cx="7380605" cy="426085"/>
                <wp:effectExtent l="0" t="0" r="0" b="0"/>
                <wp:wrapNone/>
                <wp:docPr id="14" name="Image 14" descr="\\NASPRO1\Act21Shared\Logos-Plaquettes-Carte Visite\charte 2013\ElementsGraphiques\Act21\Bande avec rond gris clai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\\NASPRO1\Act21Shared\Logos-Plaquettes-Carte Visite\charte 2013\ElementsGraphiques\Act21\Bande avec rond gris clai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80605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129EE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37248" behindDoc="0" locked="0" layoutInCell="1" allowOverlap="1" wp14:anchorId="31FC60A7" wp14:editId="03050B5C">
                    <wp:simplePos x="0" y="0"/>
                    <wp:positionH relativeFrom="margin">
                      <wp:posOffset>-564515</wp:posOffset>
                    </wp:positionH>
                    <wp:positionV relativeFrom="margin">
                      <wp:posOffset>3695065</wp:posOffset>
                    </wp:positionV>
                    <wp:extent cx="6172200" cy="1962150"/>
                    <wp:effectExtent l="0" t="0" r="0" b="0"/>
                    <wp:wrapSquare wrapText="bothSides"/>
                    <wp:docPr id="131" name="Zone de texte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172200" cy="1962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F75A8" w14:textId="0EFB5B09" w:rsidR="008E657F" w:rsidRPr="00BF1E47" w:rsidRDefault="008E657F" w:rsidP="00BA1142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2555851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Capella to SysML Viewpoint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Style w:val="Sous-titreCar"/>
                                    <w:lang w:val="en-US"/>
                                  </w:rPr>
                                  <w:alias w:val="Sous-titre"/>
                                  <w:tag w:val=""/>
                                  <w:id w:val="403806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FE19429" w14:textId="4F073235" w:rsidR="008E657F" w:rsidRPr="00EE0E87" w:rsidRDefault="008E657F" w:rsidP="00BA1142">
                                    <w:pPr>
                                      <w:pStyle w:val="Texte"/>
                                      <w:rPr>
                                        <w:caps/>
                                        <w:color w:val="8D1E0A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Sous-titreCar"/>
                                        <w:lang w:val="en-US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  <w:p w14:paraId="5BFDB28C" w14:textId="77777777" w:rsidR="008E657F" w:rsidRPr="00BF1E47" w:rsidRDefault="008E657F" w:rsidP="00BA1142">
                                <w:pPr>
                                  <w:pStyle w:val="Sansinterligne1"/>
                                </w:pPr>
                              </w:p>
                              <w:p w14:paraId="2EB793E8" w14:textId="77777777" w:rsidR="008E657F" w:rsidRPr="00BF1E47" w:rsidRDefault="008E657F" w:rsidP="00BA1142">
                                <w:pPr>
                                  <w:pStyle w:val="Sansinterligne1"/>
                                </w:pPr>
                              </w:p>
                              <w:p w14:paraId="53B1E619" w14:textId="77777777" w:rsidR="008E657F" w:rsidRPr="00BF1E47" w:rsidRDefault="008E657F" w:rsidP="00BA114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FC60A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left:0;text-align:left;margin-left:-44.45pt;margin-top:290.95pt;width:486pt;height:154.5pt;z-index:25163724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" filled="f" stroked="f" strokeweight=".5pt">
                    <v:path arrowok="t"/>
                    <v:textbox inset="0,0,0,0">
                      <w:txbxContent>
                        <w:p w14:paraId="76CF75A8" w14:textId="0EFB5B09" w:rsidR="008E657F" w:rsidRPr="00BF1E47" w:rsidRDefault="008E657F" w:rsidP="00BA1142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2555851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Capella to SysML Viewpoint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Style w:val="Sous-titreCar"/>
                              <w:lang w:val="en-US"/>
                            </w:rPr>
                            <w:alias w:val="Sous-titre"/>
                            <w:tag w:val=""/>
                            <w:id w:val="403806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E19429" w14:textId="4F073235" w:rsidR="008E657F" w:rsidRPr="00EE0E87" w:rsidRDefault="008E657F" w:rsidP="00BA1142">
                              <w:pPr>
                                <w:pStyle w:val="Texte"/>
                                <w:rPr>
                                  <w:caps/>
                                  <w:color w:val="8D1E0A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Style w:val="Sous-titreCar"/>
                                  <w:lang w:val="en-US"/>
                                </w:rPr>
                                <w:t>Documentation</w:t>
                              </w:r>
                            </w:p>
                          </w:sdtContent>
                        </w:sdt>
                        <w:p w14:paraId="5BFDB28C" w14:textId="77777777" w:rsidR="008E657F" w:rsidRPr="00BF1E47" w:rsidRDefault="008E657F" w:rsidP="00BA1142">
                          <w:pPr>
                            <w:pStyle w:val="Sansinterligne1"/>
                          </w:pPr>
                        </w:p>
                        <w:p w14:paraId="2EB793E8" w14:textId="77777777" w:rsidR="008E657F" w:rsidRPr="00BF1E47" w:rsidRDefault="008E657F" w:rsidP="00BA1142">
                          <w:pPr>
                            <w:pStyle w:val="Sansinterligne1"/>
                          </w:pPr>
                        </w:p>
                        <w:p w14:paraId="53B1E619" w14:textId="77777777" w:rsidR="008E657F" w:rsidRPr="00BF1E47" w:rsidRDefault="008E657F" w:rsidP="00BA1142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647E9" w:rsidRPr="00D647E9">
            <w:br w:type="page"/>
          </w:r>
        </w:p>
      </w:sdtContent>
    </w:sdt>
    <w:p w14:paraId="3B434BE1" w14:textId="77777777" w:rsidR="00D647E9" w:rsidRDefault="00D647E9" w:rsidP="00BA1142">
      <w:pPr>
        <w:pStyle w:val="Commentaire"/>
        <w:sectPr w:rsidR="00D647E9">
          <w:footerReference w:type="first" r:id="rId11"/>
          <w:pgSz w:w="11907" w:h="16839" w:code="1"/>
          <w:pgMar w:top="907" w:right="1827" w:bottom="1440" w:left="1800" w:header="576" w:footer="965" w:gutter="0"/>
          <w:pgNumType w:start="1"/>
          <w:cols w:space="720"/>
          <w:titlePg/>
          <w:docGrid w:linePitch="272"/>
        </w:sect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0"/>
        <w:gridCol w:w="1620"/>
        <w:gridCol w:w="1800"/>
        <w:gridCol w:w="1440"/>
        <w:gridCol w:w="1278"/>
      </w:tblGrid>
      <w:tr w:rsidR="00DA6EAD" w14:paraId="10BFC452" w14:textId="77777777" w:rsidTr="002B0622">
        <w:trPr>
          <w:trHeight w:val="397"/>
          <w:tblHeader/>
        </w:trPr>
        <w:tc>
          <w:tcPr>
            <w:tcW w:w="8118" w:type="dxa"/>
            <w:gridSpan w:val="5"/>
            <w:shd w:val="clear" w:color="auto" w:fill="F2F2F2" w:themeFill="background1" w:themeFillShade="F2"/>
          </w:tcPr>
          <w:p w14:paraId="1FC2D706" w14:textId="77777777" w:rsidR="00DA6EAD" w:rsidRDefault="00DA6EAD" w:rsidP="00BA1142">
            <w:r>
              <w:lastRenderedPageBreak/>
              <w:t>SIGNATURES</w:t>
            </w:r>
          </w:p>
        </w:tc>
      </w:tr>
      <w:tr w:rsidR="00DA6EAD" w14:paraId="488D0CEF" w14:textId="77777777" w:rsidTr="00D6153A">
        <w:trPr>
          <w:trHeight w:val="397"/>
          <w:tblHeader/>
        </w:trPr>
        <w:tc>
          <w:tcPr>
            <w:tcW w:w="1980" w:type="dxa"/>
          </w:tcPr>
          <w:p w14:paraId="27DB27AD" w14:textId="77777777" w:rsidR="00DA6EAD" w:rsidRDefault="00DA6EAD" w:rsidP="00BA1142"/>
        </w:tc>
        <w:tc>
          <w:tcPr>
            <w:tcW w:w="1620" w:type="dxa"/>
          </w:tcPr>
          <w:p w14:paraId="1D8DDFEE" w14:textId="0C4E45B2" w:rsidR="00DA6EAD" w:rsidRDefault="003B5C74" w:rsidP="00BA1142">
            <w:r>
              <w:t>Na</w:t>
            </w:r>
            <w:r w:rsidR="00DA6EAD">
              <w:t>m</w:t>
            </w:r>
            <w:r>
              <w:t>e</w:t>
            </w:r>
          </w:p>
        </w:tc>
        <w:tc>
          <w:tcPr>
            <w:tcW w:w="1800" w:type="dxa"/>
          </w:tcPr>
          <w:p w14:paraId="66D47D42" w14:textId="3D72AA59" w:rsidR="00DA6EAD" w:rsidRDefault="003B5C74" w:rsidP="00BA1142">
            <w:r>
              <w:t>Title</w:t>
            </w:r>
          </w:p>
        </w:tc>
        <w:tc>
          <w:tcPr>
            <w:tcW w:w="1440" w:type="dxa"/>
          </w:tcPr>
          <w:p w14:paraId="00D637FA" w14:textId="77777777" w:rsidR="00DA6EAD" w:rsidRDefault="00DA6EAD" w:rsidP="00BA1142">
            <w:r>
              <w:t>Signature</w:t>
            </w:r>
          </w:p>
        </w:tc>
        <w:tc>
          <w:tcPr>
            <w:tcW w:w="1278" w:type="dxa"/>
          </w:tcPr>
          <w:p w14:paraId="352E33FC" w14:textId="77777777" w:rsidR="00DA6EAD" w:rsidRDefault="00DA6EAD" w:rsidP="00BA1142">
            <w:r>
              <w:t>Date</w:t>
            </w:r>
          </w:p>
        </w:tc>
      </w:tr>
      <w:tr w:rsidR="005C25D6" w:rsidRPr="00554F85" w14:paraId="2ADD9F65" w14:textId="77777777" w:rsidTr="00D6153A">
        <w:trPr>
          <w:trHeight w:val="397"/>
        </w:trPr>
        <w:tc>
          <w:tcPr>
            <w:tcW w:w="1980" w:type="dxa"/>
            <w:tcBorders>
              <w:bottom w:val="nil"/>
            </w:tcBorders>
          </w:tcPr>
          <w:p w14:paraId="66360F9D" w14:textId="1A9BDBD0" w:rsidR="005C25D6" w:rsidRDefault="00BF1E47" w:rsidP="00BA1142">
            <w:r>
              <w:t>Written by</w:t>
            </w:r>
          </w:p>
        </w:tc>
        <w:tc>
          <w:tcPr>
            <w:tcW w:w="1620" w:type="dxa"/>
          </w:tcPr>
          <w:p w14:paraId="4301FA03" w14:textId="783A6A04" w:rsidR="005C25D6" w:rsidRDefault="005A5013" w:rsidP="00BA1142">
            <w:r>
              <w:t>Yann Binot</w:t>
            </w:r>
          </w:p>
        </w:tc>
        <w:tc>
          <w:tcPr>
            <w:tcW w:w="1800" w:type="dxa"/>
          </w:tcPr>
          <w:p w14:paraId="3DE12838" w14:textId="4FC3D79A" w:rsidR="005C25D6" w:rsidRDefault="005C25D6" w:rsidP="005A5013">
            <w:pPr>
              <w:jc w:val="center"/>
            </w:pPr>
          </w:p>
        </w:tc>
        <w:tc>
          <w:tcPr>
            <w:tcW w:w="1440" w:type="dxa"/>
          </w:tcPr>
          <w:p w14:paraId="01D0D21A" w14:textId="77777777" w:rsidR="005C25D6" w:rsidRPr="00554F85" w:rsidRDefault="005C25D6" w:rsidP="00BA1142">
            <w:pPr>
              <w:rPr>
                <w:highlight w:val="yellow"/>
              </w:rPr>
            </w:pPr>
          </w:p>
        </w:tc>
        <w:tc>
          <w:tcPr>
            <w:tcW w:w="1278" w:type="dxa"/>
          </w:tcPr>
          <w:p w14:paraId="4318D62F" w14:textId="3F860E64" w:rsidR="005C25D6" w:rsidRPr="00462DB5" w:rsidRDefault="005C25D6" w:rsidP="00BA1142">
            <w:pPr>
              <w:pStyle w:val="Commentaire"/>
              <w:rPr>
                <w:rFonts w:cs="Arial"/>
                <w:spacing w:val="0"/>
                <w:lang w:eastAsia="fr-FR"/>
              </w:rPr>
            </w:pPr>
          </w:p>
        </w:tc>
      </w:tr>
      <w:tr w:rsidR="0018575B" w14:paraId="48AD7E69" w14:textId="77777777" w:rsidTr="00D6153A">
        <w:trPr>
          <w:trHeight w:val="397"/>
        </w:trPr>
        <w:tc>
          <w:tcPr>
            <w:tcW w:w="1980" w:type="dxa"/>
            <w:tcBorders>
              <w:top w:val="single" w:sz="4" w:space="0" w:color="auto"/>
            </w:tcBorders>
          </w:tcPr>
          <w:p w14:paraId="1338B9C4" w14:textId="29A58E33" w:rsidR="0018575B" w:rsidRDefault="0018575B" w:rsidP="0018575B">
            <w:r>
              <w:t>Verified &amp; authorized by</w:t>
            </w:r>
          </w:p>
        </w:tc>
        <w:tc>
          <w:tcPr>
            <w:tcW w:w="1620" w:type="dxa"/>
          </w:tcPr>
          <w:p w14:paraId="023B400A" w14:textId="11B915DA" w:rsidR="0018575B" w:rsidRDefault="0018575B" w:rsidP="0018575B">
            <w:r>
              <w:t>B. VIAUD</w:t>
            </w:r>
          </w:p>
        </w:tc>
        <w:tc>
          <w:tcPr>
            <w:tcW w:w="1800" w:type="dxa"/>
          </w:tcPr>
          <w:p w14:paraId="36147D13" w14:textId="7045BCB5" w:rsidR="0018575B" w:rsidRDefault="0018575B" w:rsidP="0018575B">
            <w:r>
              <w:t>System Business Unit Manager</w:t>
            </w:r>
          </w:p>
        </w:tc>
        <w:tc>
          <w:tcPr>
            <w:tcW w:w="1440" w:type="dxa"/>
          </w:tcPr>
          <w:p w14:paraId="4B0F19A5" w14:textId="77777777" w:rsidR="0018575B" w:rsidRDefault="0018575B" w:rsidP="0018575B"/>
        </w:tc>
        <w:tc>
          <w:tcPr>
            <w:tcW w:w="1278" w:type="dxa"/>
          </w:tcPr>
          <w:p w14:paraId="1D57B452" w14:textId="74020AB8" w:rsidR="0018575B" w:rsidRPr="00462DB5" w:rsidRDefault="0018575B" w:rsidP="0018575B">
            <w:pPr>
              <w:pStyle w:val="Commentaire"/>
              <w:rPr>
                <w:rFonts w:cs="Arial"/>
                <w:spacing w:val="0"/>
                <w:lang w:eastAsia="fr-FR"/>
              </w:rPr>
            </w:pPr>
          </w:p>
        </w:tc>
      </w:tr>
    </w:tbl>
    <w:p w14:paraId="6D39E96F" w14:textId="77777777" w:rsidR="00DA6EAD" w:rsidRDefault="00DA6EAD" w:rsidP="00BA1142"/>
    <w:p w14:paraId="75558859" w14:textId="77777777" w:rsidR="003D62B5" w:rsidRDefault="003D62B5" w:rsidP="00BA1142"/>
    <w:p w14:paraId="6D5CC008" w14:textId="77777777" w:rsidR="003D62B5" w:rsidRDefault="003D62B5" w:rsidP="00BA1142"/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240"/>
        <w:gridCol w:w="3042"/>
      </w:tblGrid>
      <w:tr w:rsidR="003970B6" w:rsidRPr="001256DB" w14:paraId="1638E94B" w14:textId="77777777" w:rsidTr="005C25D6">
        <w:trPr>
          <w:trHeight w:hRule="exact" w:val="284"/>
        </w:trPr>
        <w:tc>
          <w:tcPr>
            <w:tcW w:w="457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F32E74" w14:textId="77777777" w:rsidR="003970B6" w:rsidRPr="001256DB" w:rsidRDefault="003970B6" w:rsidP="00BA1142">
            <w:pPr>
              <w:pStyle w:val="En-ttedemessageDernier"/>
              <w:rPr>
                <w:rStyle w:val="Accentuation"/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0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A4A0F47" w14:textId="77777777" w:rsidR="003970B6" w:rsidRPr="001256DB" w:rsidRDefault="003970B6" w:rsidP="00BA1142">
            <w:pPr>
              <w:pStyle w:val="En-ttedemessageDernier"/>
              <w:rPr>
                <w:rStyle w:val="Accentuation"/>
                <w:rFonts w:ascii="Arial" w:hAnsi="Arial" w:cs="Arial"/>
                <w:sz w:val="16"/>
                <w:szCs w:val="16"/>
              </w:rPr>
            </w:pPr>
          </w:p>
        </w:tc>
      </w:tr>
      <w:tr w:rsidR="003970B6" w14:paraId="4E1A8CC9" w14:textId="77777777" w:rsidTr="005C25D6">
        <w:trPr>
          <w:trHeight w:val="454"/>
        </w:trPr>
        <w:tc>
          <w:tcPr>
            <w:tcW w:w="7612" w:type="dxa"/>
            <w:gridSpan w:val="3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205A9533" w14:textId="77777777" w:rsidR="003970B6" w:rsidRDefault="003970B6" w:rsidP="00BA1142">
            <w:r>
              <w:t>REVISIONS</w:t>
            </w:r>
          </w:p>
        </w:tc>
      </w:tr>
      <w:tr w:rsidR="003970B6" w14:paraId="39C0163A" w14:textId="77777777" w:rsidTr="005C25D6">
        <w:trPr>
          <w:trHeight w:val="454"/>
        </w:trPr>
        <w:tc>
          <w:tcPr>
            <w:tcW w:w="1330" w:type="dxa"/>
            <w:vAlign w:val="center"/>
          </w:tcPr>
          <w:p w14:paraId="6B97CAE4" w14:textId="77777777" w:rsidR="003970B6" w:rsidRPr="00D95959" w:rsidRDefault="003970B6" w:rsidP="00D95959">
            <w:pPr>
              <w:rPr>
                <w:rStyle w:val="Accentuation"/>
                <w:rFonts w:cs="Arial"/>
                <w:sz w:val="20"/>
              </w:rPr>
            </w:pPr>
            <w:r w:rsidRPr="00D95959">
              <w:rPr>
                <w:rStyle w:val="Accentuation"/>
                <w:rFonts w:cs="Arial"/>
                <w:sz w:val="20"/>
              </w:rPr>
              <w:t>Ed1</w:t>
            </w:r>
          </w:p>
        </w:tc>
        <w:tc>
          <w:tcPr>
            <w:tcW w:w="6282" w:type="dxa"/>
            <w:gridSpan w:val="2"/>
            <w:vAlign w:val="center"/>
          </w:tcPr>
          <w:p w14:paraId="394F7ECB" w14:textId="385133FE" w:rsidR="003970B6" w:rsidRPr="00D95959" w:rsidRDefault="00A31E86" w:rsidP="00D95959">
            <w:pPr>
              <w:rPr>
                <w:rStyle w:val="Accentuation"/>
                <w:rFonts w:cs="Arial"/>
                <w:sz w:val="20"/>
              </w:rPr>
            </w:pPr>
            <w:r w:rsidRPr="00D95959">
              <w:rPr>
                <w:rStyle w:val="Accentuation"/>
                <w:rFonts w:cs="Arial"/>
                <w:sz w:val="20"/>
              </w:rPr>
              <w:t>Creation</w:t>
            </w:r>
          </w:p>
        </w:tc>
      </w:tr>
    </w:tbl>
    <w:p w14:paraId="05BE948F" w14:textId="77777777" w:rsidR="00DA6EAD" w:rsidRPr="00DA6EAD" w:rsidRDefault="00DA6EAD" w:rsidP="00BA1142"/>
    <w:p w14:paraId="4A63FBEF" w14:textId="77777777" w:rsidR="002B798E" w:rsidRDefault="00DA6EAD" w:rsidP="00BA1142">
      <w:pPr>
        <w:pStyle w:val="En-ttedemessageDernier"/>
      </w:pPr>
      <w:r>
        <w:br w:type="page"/>
      </w:r>
    </w:p>
    <w:sdt>
      <w:sdtPr>
        <w:id w:val="-37593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C4DBC2" w14:textId="6B92640A" w:rsidR="002B798E" w:rsidRDefault="002B798E" w:rsidP="00A534B2"/>
        <w:bookmarkStart w:id="0" w:name="_GoBack"/>
        <w:bookmarkEnd w:id="0"/>
        <w:p w14:paraId="740D3AB3" w14:textId="77777777" w:rsidR="004E1647" w:rsidRDefault="00197686">
          <w:pPr>
            <w:pStyle w:val="TM1"/>
            <w:tabs>
              <w:tab w:val="left" w:pos="400"/>
              <w:tab w:val="right" w:leader="dot" w:pos="830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pacing w:val="0"/>
              <w:sz w:val="22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27391005" w:history="1">
            <w:r w:rsidR="004E1647" w:rsidRPr="00036BBE">
              <w:rPr>
                <w:rStyle w:val="Lienhypertexte"/>
                <w:noProof/>
              </w:rPr>
              <w:t>1</w:t>
            </w:r>
            <w:r w:rsidR="004E164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pacing w:val="0"/>
                <w:sz w:val="22"/>
                <w:szCs w:val="22"/>
              </w:rPr>
              <w:tab/>
            </w:r>
            <w:r w:rsidR="004E1647" w:rsidRPr="00036BBE">
              <w:rPr>
                <w:rStyle w:val="Lienhypertexte"/>
                <w:noProof/>
              </w:rPr>
              <w:t>Introduction</w:t>
            </w:r>
            <w:r w:rsidR="004E1647">
              <w:rPr>
                <w:noProof/>
                <w:webHidden/>
              </w:rPr>
              <w:tab/>
            </w:r>
            <w:r w:rsidR="004E1647">
              <w:rPr>
                <w:noProof/>
                <w:webHidden/>
              </w:rPr>
              <w:fldChar w:fldCharType="begin"/>
            </w:r>
            <w:r w:rsidR="004E1647">
              <w:rPr>
                <w:noProof/>
                <w:webHidden/>
              </w:rPr>
              <w:instrText xml:space="preserve"> PAGEREF _Toc27391005 \h </w:instrText>
            </w:r>
            <w:r w:rsidR="004E1647">
              <w:rPr>
                <w:noProof/>
                <w:webHidden/>
              </w:rPr>
            </w:r>
            <w:r w:rsidR="004E1647">
              <w:rPr>
                <w:noProof/>
                <w:webHidden/>
              </w:rPr>
              <w:fldChar w:fldCharType="separate"/>
            </w:r>
            <w:r w:rsidR="004E1647">
              <w:rPr>
                <w:noProof/>
                <w:webHidden/>
              </w:rPr>
              <w:t>4</w:t>
            </w:r>
            <w:r w:rsidR="004E1647">
              <w:rPr>
                <w:noProof/>
                <w:webHidden/>
              </w:rPr>
              <w:fldChar w:fldCharType="end"/>
            </w:r>
          </w:hyperlink>
        </w:p>
        <w:p w14:paraId="3A91D233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06" w:history="1">
            <w:r w:rsidRPr="00036BBE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Document contents and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BB08" w14:textId="77777777" w:rsidR="004E1647" w:rsidRDefault="004E1647">
          <w:pPr>
            <w:pStyle w:val="TM1"/>
            <w:tabs>
              <w:tab w:val="left" w:pos="400"/>
              <w:tab w:val="right" w:leader="dot" w:pos="830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pacing w:val="0"/>
              <w:sz w:val="22"/>
              <w:szCs w:val="22"/>
            </w:rPr>
          </w:pPr>
          <w:hyperlink w:anchor="_Toc27391007" w:history="1">
            <w:r w:rsidRPr="00036BBE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Installation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E6D7" w14:textId="77777777" w:rsidR="004E1647" w:rsidRDefault="004E1647">
          <w:pPr>
            <w:pStyle w:val="TM1"/>
            <w:tabs>
              <w:tab w:val="left" w:pos="400"/>
              <w:tab w:val="right" w:leader="dot" w:pos="830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pacing w:val="0"/>
              <w:sz w:val="22"/>
              <w:szCs w:val="22"/>
            </w:rPr>
          </w:pPr>
          <w:hyperlink w:anchor="_Toc27391008" w:history="1">
            <w:r w:rsidRPr="00036BBE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CA424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09" w:history="1">
            <w:r w:rsidRPr="00036BBE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Import SysML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D158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0" w:history="1">
            <w:r w:rsidRPr="00036BBE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8F5C3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1" w:history="1">
            <w:r w:rsidRPr="00036BBE">
              <w:rPr>
                <w:rStyle w:val="Lienhypertexte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SysML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F6AF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2" w:history="1">
            <w:r w:rsidRPr="00036BBE">
              <w:rPr>
                <w:rStyle w:val="Lienhypertexte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Import SysML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5DEF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3" w:history="1">
            <w:r w:rsidRPr="00036BBE">
              <w:rPr>
                <w:rStyle w:val="Lienhypertexte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Iterative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62CE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14" w:history="1">
            <w:r w:rsidRPr="00036BBE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Export SysML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4F87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5" w:history="1">
            <w:r w:rsidRPr="00036BBE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Export SysML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2CDF3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16" w:history="1">
            <w:r w:rsidRPr="00036BBE">
              <w:rPr>
                <w:rStyle w:val="Lienhypertexte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Iterative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D04D" w14:textId="77777777" w:rsidR="004E1647" w:rsidRDefault="004E1647">
          <w:pPr>
            <w:pStyle w:val="TM1"/>
            <w:tabs>
              <w:tab w:val="left" w:pos="400"/>
              <w:tab w:val="right" w:leader="dot" w:pos="8303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pacing w:val="0"/>
              <w:sz w:val="22"/>
              <w:szCs w:val="22"/>
            </w:rPr>
          </w:pPr>
          <w:hyperlink w:anchor="_Toc27391017" w:history="1">
            <w:r w:rsidRPr="00036BBE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Mapping rules SysML / Capella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AD876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18" w:history="1">
            <w:r w:rsidRPr="00036BBE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1370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19" w:history="1">
            <w:r w:rsidRPr="00036BBE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912B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20" w:history="1">
            <w:r w:rsidRPr="00036BBE">
              <w:rPr>
                <w:rStyle w:val="Lienhypertexte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Structure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0485" w14:textId="77777777" w:rsidR="004E1647" w:rsidRDefault="004E1647">
          <w:pPr>
            <w:pStyle w:val="TM3"/>
            <w:tabs>
              <w:tab w:val="left" w:pos="1200"/>
              <w:tab w:val="right" w:leader="dot" w:pos="830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pacing w:val="0"/>
              <w:sz w:val="22"/>
              <w:szCs w:val="22"/>
            </w:rPr>
          </w:pPr>
          <w:hyperlink w:anchor="_Toc27391021" w:history="1">
            <w:r w:rsidRPr="00036BBE">
              <w:rPr>
                <w:rStyle w:val="Lienhypertexte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Parametric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63B8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2" w:history="1">
            <w:r w:rsidRPr="00036BBE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57FE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3" w:history="1">
            <w:r w:rsidRPr="00036BBE">
              <w:rPr>
                <w:rStyle w:val="Lienhypertexte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966D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4" w:history="1">
            <w:r w:rsidRPr="00036BBE">
              <w:rPr>
                <w:rStyle w:val="Lienhypertexte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7D7D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5" w:history="1">
            <w:r w:rsidRPr="00036BBE">
              <w:rPr>
                <w:rStyle w:val="Lienhypertexte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C620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6" w:history="1">
            <w:r w:rsidRPr="00036BBE">
              <w:rPr>
                <w:rStyle w:val="Lienhypertexte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Value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AFC9" w14:textId="77777777" w:rsidR="004E1647" w:rsidRDefault="004E1647">
          <w:pPr>
            <w:pStyle w:val="TM2"/>
            <w:tabs>
              <w:tab w:val="left" w:pos="960"/>
              <w:tab w:val="right" w:leader="dot" w:pos="8303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szCs w:val="22"/>
            </w:rPr>
          </w:pPr>
          <w:hyperlink w:anchor="_Toc27391027" w:history="1">
            <w:r w:rsidRPr="00036BBE">
              <w:rPr>
                <w:rStyle w:val="Lienhypertexte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szCs w:val="22"/>
              </w:rPr>
              <w:tab/>
            </w:r>
            <w:r w:rsidRPr="00036BBE">
              <w:rPr>
                <w:rStyle w:val="Lienhypertexte"/>
                <w:noProof/>
              </w:rPr>
              <w:t>State /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_Toc27391027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9CCF" w14:textId="18A4CE35" w:rsidR="002B798E" w:rsidRDefault="00197686">
          <w:r>
            <w:rPr>
              <w:rFonts w:ascii="Times New Roman" w:hAnsi="Times New Roman"/>
              <w:b/>
              <w:bCs/>
              <w:caps/>
            </w:rPr>
            <w:fldChar w:fldCharType="end"/>
          </w:r>
        </w:p>
      </w:sdtContent>
    </w:sdt>
    <w:p w14:paraId="0229D133" w14:textId="4345B680" w:rsidR="00F87C4B" w:rsidRDefault="00F87C4B" w:rsidP="00197686"/>
    <w:p w14:paraId="64771E52" w14:textId="48D3171D" w:rsidR="00F87C4B" w:rsidRDefault="00F87C4B" w:rsidP="00F87C4B"/>
    <w:p w14:paraId="652A9FE1" w14:textId="77777777" w:rsidR="00197686" w:rsidRPr="00F87C4B" w:rsidRDefault="00197686" w:rsidP="00F87C4B">
      <w:pPr>
        <w:jc w:val="center"/>
      </w:pPr>
    </w:p>
    <w:p w14:paraId="1384BFA4" w14:textId="2009E2FF" w:rsidR="00C43C1B" w:rsidRDefault="00E227D8" w:rsidP="00D17DBD">
      <w:pPr>
        <w:pStyle w:val="Titre1"/>
      </w:pPr>
      <w:bookmarkStart w:id="1" w:name="_Toc27391005"/>
      <w:r>
        <w:lastRenderedPageBreak/>
        <w:t>Introduction</w:t>
      </w:r>
      <w:bookmarkEnd w:id="1"/>
    </w:p>
    <w:p w14:paraId="17BBFE0B" w14:textId="77777777" w:rsidR="000A43BA" w:rsidRPr="0060414B" w:rsidRDefault="000A43BA" w:rsidP="000A43BA">
      <w:pPr>
        <w:pStyle w:val="Titre2"/>
      </w:pPr>
      <w:bookmarkStart w:id="2" w:name="_Toc349036268"/>
      <w:bookmarkStart w:id="3" w:name="_Toc350348139"/>
      <w:bookmarkStart w:id="4" w:name="_Toc383698054"/>
      <w:bookmarkStart w:id="5" w:name="_Toc27391006"/>
      <w:r w:rsidRPr="0060414B">
        <w:t xml:space="preserve">Document contents </w:t>
      </w:r>
      <w:r w:rsidRPr="000A43BA">
        <w:t>and</w:t>
      </w:r>
      <w:r w:rsidRPr="0060414B">
        <w:t xml:space="preserve"> </w:t>
      </w:r>
      <w:bookmarkEnd w:id="2"/>
      <w:r w:rsidRPr="0060414B">
        <w:t>organization</w:t>
      </w:r>
      <w:bookmarkEnd w:id="3"/>
      <w:bookmarkEnd w:id="4"/>
      <w:bookmarkEnd w:id="5"/>
    </w:p>
    <w:p w14:paraId="092BAB66" w14:textId="14CAB781" w:rsidR="00392F6E" w:rsidRDefault="00396A5A" w:rsidP="00FD0D1F">
      <w:r>
        <w:t xml:space="preserve">The goal of this document is </w:t>
      </w:r>
      <w:r w:rsidR="00031A50">
        <w:t>both:</w:t>
      </w:r>
    </w:p>
    <w:p w14:paraId="11D3123A" w14:textId="162C6B09" w:rsidR="00396A5A" w:rsidRDefault="00031A50" w:rsidP="00396A5A">
      <w:pPr>
        <w:pStyle w:val="Paragraphedeliste"/>
        <w:numPr>
          <w:ilvl w:val="0"/>
          <w:numId w:val="43"/>
        </w:numPr>
      </w:pPr>
      <w:r>
        <w:t>To describe t</w:t>
      </w:r>
      <w:r w:rsidR="00396A5A">
        <w:t xml:space="preserve">he </w:t>
      </w:r>
      <w:r>
        <w:t xml:space="preserve">installation procedure as well as the user guide for </w:t>
      </w:r>
      <w:r w:rsidR="00396A5A">
        <w:t>import</w:t>
      </w:r>
      <w:r>
        <w:t>ing</w:t>
      </w:r>
      <w:r w:rsidR="00396A5A">
        <w:t xml:space="preserve"> </w:t>
      </w:r>
      <w:r>
        <w:t>/</w:t>
      </w:r>
      <w:r w:rsidR="00396A5A">
        <w:t xml:space="preserve"> export</w:t>
      </w:r>
      <w:r>
        <w:t>ing</w:t>
      </w:r>
      <w:r w:rsidR="00396A5A">
        <w:t xml:space="preserve"> the SysML model</w:t>
      </w:r>
      <w:r>
        <w:t xml:space="preserve"> into / from Capella,</w:t>
      </w:r>
    </w:p>
    <w:p w14:paraId="024954EB" w14:textId="64720BDD" w:rsidR="00396A5A" w:rsidRPr="00392F6E" w:rsidRDefault="00031A50" w:rsidP="00396A5A">
      <w:pPr>
        <w:pStyle w:val="Paragraphedeliste"/>
        <w:numPr>
          <w:ilvl w:val="0"/>
          <w:numId w:val="43"/>
        </w:numPr>
      </w:pPr>
      <w:r>
        <w:t>To describe t</w:t>
      </w:r>
      <w:r w:rsidR="00396A5A">
        <w:t xml:space="preserve">he </w:t>
      </w:r>
      <w:r>
        <w:t>mapping rules between</w:t>
      </w:r>
      <w:r w:rsidR="00396A5A">
        <w:t xml:space="preserve"> SysML </w:t>
      </w:r>
      <w:r>
        <w:t xml:space="preserve">and </w:t>
      </w:r>
      <w:r w:rsidR="00396A5A">
        <w:t>Capella</w:t>
      </w:r>
      <w:r>
        <w:t>.</w:t>
      </w:r>
    </w:p>
    <w:tbl>
      <w:tblPr>
        <w:tblStyle w:val="Grilledutableau"/>
        <w:tblW w:w="9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989"/>
      </w:tblGrid>
      <w:tr w:rsidR="00665B02" w14:paraId="426AAE22" w14:textId="77777777" w:rsidTr="00431DEA">
        <w:tc>
          <w:tcPr>
            <w:tcW w:w="2552" w:type="dxa"/>
          </w:tcPr>
          <w:p w14:paraId="39601AF6" w14:textId="77777777" w:rsidR="00665B02" w:rsidRDefault="00665B02" w:rsidP="00A06BDB">
            <w:pPr>
              <w:jc w:val="left"/>
            </w:pPr>
          </w:p>
        </w:tc>
        <w:tc>
          <w:tcPr>
            <w:tcW w:w="6989" w:type="dxa"/>
          </w:tcPr>
          <w:p w14:paraId="36F7259C" w14:textId="77777777" w:rsidR="00665B02" w:rsidRDefault="00665B02" w:rsidP="00431DEA"/>
        </w:tc>
      </w:tr>
    </w:tbl>
    <w:p w14:paraId="715785C5" w14:textId="77777777" w:rsidR="00665B02" w:rsidRPr="00665B02" w:rsidRDefault="00665B02" w:rsidP="00665B02">
      <w:pPr>
        <w:rPr>
          <w:lang w:val="en-GB" w:eastAsia="fr-FR"/>
        </w:rPr>
      </w:pPr>
    </w:p>
    <w:p w14:paraId="6350FF58" w14:textId="77777777" w:rsidR="006F7CB3" w:rsidRDefault="006F7CB3" w:rsidP="00DC63D4">
      <w:pPr>
        <w:rPr>
          <w:lang w:eastAsia="fr-FR"/>
        </w:rPr>
      </w:pPr>
    </w:p>
    <w:p w14:paraId="3560AD8F" w14:textId="77777777" w:rsidR="006F7CB3" w:rsidRDefault="006F7CB3" w:rsidP="00DC63D4">
      <w:pPr>
        <w:rPr>
          <w:lang w:eastAsia="fr-FR"/>
        </w:rPr>
      </w:pPr>
    </w:p>
    <w:p w14:paraId="58EF1194" w14:textId="77777777" w:rsidR="006F7CB3" w:rsidRDefault="006F7CB3" w:rsidP="00DC63D4">
      <w:pPr>
        <w:rPr>
          <w:lang w:eastAsia="fr-FR"/>
        </w:rPr>
      </w:pPr>
    </w:p>
    <w:p w14:paraId="6682314E" w14:textId="77777777" w:rsidR="006F7CB3" w:rsidRDefault="006F7CB3" w:rsidP="00DC63D4">
      <w:pPr>
        <w:rPr>
          <w:lang w:eastAsia="fr-FR"/>
        </w:rPr>
      </w:pPr>
    </w:p>
    <w:p w14:paraId="2BAA75AC" w14:textId="77777777" w:rsidR="006F7CB3" w:rsidRDefault="006F7CB3" w:rsidP="00DC63D4">
      <w:pPr>
        <w:rPr>
          <w:lang w:eastAsia="fr-FR"/>
        </w:rPr>
      </w:pPr>
    </w:p>
    <w:p w14:paraId="45711662" w14:textId="77777777" w:rsidR="006F7CB3" w:rsidRDefault="006F7CB3" w:rsidP="00DC63D4">
      <w:pPr>
        <w:rPr>
          <w:lang w:eastAsia="fr-FR"/>
        </w:rPr>
      </w:pPr>
    </w:p>
    <w:p w14:paraId="1E7491B5" w14:textId="77777777" w:rsidR="006F7CB3" w:rsidRDefault="006F7CB3" w:rsidP="00DC63D4">
      <w:pPr>
        <w:rPr>
          <w:lang w:eastAsia="fr-FR"/>
        </w:rPr>
      </w:pPr>
    </w:p>
    <w:p w14:paraId="79069A00" w14:textId="77777777" w:rsidR="006F7CB3" w:rsidRDefault="006F7CB3" w:rsidP="00DC63D4">
      <w:pPr>
        <w:rPr>
          <w:lang w:eastAsia="fr-FR"/>
        </w:rPr>
      </w:pPr>
    </w:p>
    <w:p w14:paraId="0D4EFC9F" w14:textId="77777777" w:rsidR="006F7CB3" w:rsidRDefault="006F7CB3" w:rsidP="00DC63D4">
      <w:pPr>
        <w:rPr>
          <w:lang w:eastAsia="fr-FR"/>
        </w:rPr>
      </w:pPr>
    </w:p>
    <w:p w14:paraId="2A3E14BD" w14:textId="77777777" w:rsidR="006F7CB3" w:rsidRDefault="006F7CB3" w:rsidP="00DC63D4">
      <w:pPr>
        <w:rPr>
          <w:lang w:eastAsia="fr-FR"/>
        </w:rPr>
      </w:pPr>
    </w:p>
    <w:p w14:paraId="2AAE5A3F" w14:textId="77777777" w:rsidR="006F7CB3" w:rsidRDefault="006F7CB3" w:rsidP="00DC63D4">
      <w:pPr>
        <w:rPr>
          <w:lang w:eastAsia="fr-FR"/>
        </w:rPr>
      </w:pPr>
    </w:p>
    <w:p w14:paraId="7DC8F694" w14:textId="77777777" w:rsidR="006F7CB3" w:rsidRDefault="006F7CB3" w:rsidP="00DC63D4">
      <w:pPr>
        <w:rPr>
          <w:lang w:eastAsia="fr-FR"/>
        </w:rPr>
      </w:pPr>
    </w:p>
    <w:p w14:paraId="21A887D9" w14:textId="77777777" w:rsidR="006F7CB3" w:rsidRDefault="006F7CB3" w:rsidP="00DC63D4">
      <w:pPr>
        <w:rPr>
          <w:lang w:eastAsia="fr-FR"/>
        </w:rPr>
      </w:pPr>
    </w:p>
    <w:p w14:paraId="597061E1" w14:textId="77777777" w:rsidR="006F7CB3" w:rsidRDefault="006F7CB3" w:rsidP="00DC63D4">
      <w:pPr>
        <w:rPr>
          <w:lang w:eastAsia="fr-FR"/>
        </w:rPr>
      </w:pPr>
    </w:p>
    <w:p w14:paraId="4767CA9B" w14:textId="77777777" w:rsidR="006F7CB3" w:rsidRDefault="006F7CB3" w:rsidP="00DC63D4">
      <w:pPr>
        <w:rPr>
          <w:lang w:eastAsia="fr-FR"/>
        </w:rPr>
      </w:pPr>
    </w:p>
    <w:p w14:paraId="73D47C4A" w14:textId="77777777" w:rsidR="006F7CB3" w:rsidRDefault="006F7CB3" w:rsidP="00DC63D4">
      <w:pPr>
        <w:rPr>
          <w:lang w:eastAsia="fr-FR"/>
        </w:rPr>
      </w:pPr>
    </w:p>
    <w:p w14:paraId="39B116DF" w14:textId="77777777" w:rsidR="006F7CB3" w:rsidRDefault="006F7CB3" w:rsidP="00DC63D4">
      <w:pPr>
        <w:rPr>
          <w:lang w:eastAsia="fr-FR"/>
        </w:rPr>
      </w:pPr>
    </w:p>
    <w:p w14:paraId="59C749BE" w14:textId="77777777" w:rsidR="006F7CB3" w:rsidRDefault="006F7CB3" w:rsidP="00DC63D4">
      <w:pPr>
        <w:rPr>
          <w:lang w:eastAsia="fr-FR"/>
        </w:rPr>
      </w:pPr>
    </w:p>
    <w:p w14:paraId="4D64EAF8" w14:textId="77777777" w:rsidR="006F7CB3" w:rsidRDefault="006F7CB3" w:rsidP="00DC63D4">
      <w:pPr>
        <w:rPr>
          <w:lang w:eastAsia="fr-FR"/>
        </w:rPr>
      </w:pPr>
    </w:p>
    <w:p w14:paraId="339709FB" w14:textId="77777777" w:rsidR="006F7CB3" w:rsidRDefault="006F7CB3" w:rsidP="00DC63D4">
      <w:pPr>
        <w:rPr>
          <w:lang w:eastAsia="fr-FR"/>
        </w:rPr>
      </w:pPr>
    </w:p>
    <w:p w14:paraId="4466AC83" w14:textId="77777777" w:rsidR="006F7CB3" w:rsidRDefault="006F7CB3" w:rsidP="00DC63D4">
      <w:pPr>
        <w:rPr>
          <w:lang w:eastAsia="fr-FR"/>
        </w:rPr>
      </w:pPr>
    </w:p>
    <w:p w14:paraId="31F4FEA0" w14:textId="77777777" w:rsidR="006F7CB3" w:rsidRDefault="006F7CB3" w:rsidP="00DC63D4">
      <w:pPr>
        <w:rPr>
          <w:lang w:eastAsia="fr-FR"/>
        </w:rPr>
      </w:pPr>
    </w:p>
    <w:p w14:paraId="1ED8FC38" w14:textId="77777777" w:rsidR="006F7CB3" w:rsidRDefault="006F7CB3" w:rsidP="00DC63D4">
      <w:pPr>
        <w:rPr>
          <w:lang w:eastAsia="fr-FR"/>
        </w:rPr>
      </w:pPr>
    </w:p>
    <w:p w14:paraId="0644440D" w14:textId="77777777" w:rsidR="006F7CB3" w:rsidRPr="00DC63D4" w:rsidRDefault="006F7CB3" w:rsidP="00DC63D4">
      <w:pPr>
        <w:rPr>
          <w:lang w:eastAsia="fr-FR"/>
        </w:rPr>
      </w:pPr>
    </w:p>
    <w:p w14:paraId="17F36F60" w14:textId="50395FA7" w:rsidR="006F7CB3" w:rsidRDefault="006F7CB3">
      <w:pPr>
        <w:pStyle w:val="Titre1"/>
      </w:pPr>
      <w:bookmarkStart w:id="6" w:name="_Toc27391007"/>
      <w:r>
        <w:lastRenderedPageBreak/>
        <w:t>Installation procedure</w:t>
      </w:r>
      <w:bookmarkEnd w:id="6"/>
    </w:p>
    <w:p w14:paraId="4515631A" w14:textId="3B0E528F" w:rsidR="003E417B" w:rsidRDefault="003E417B" w:rsidP="003E417B">
      <w:pPr>
        <w:rPr>
          <w:lang w:val="en-GB" w:eastAsia="fr-FR"/>
        </w:rPr>
      </w:pPr>
      <w:r>
        <w:rPr>
          <w:lang w:val="en-GB" w:eastAsia="fr-FR"/>
        </w:rPr>
        <w:t>The Capella2SysML add-on in the dropin format allows to install the extension quickly.</w:t>
      </w:r>
    </w:p>
    <w:p w14:paraId="2F8213D0" w14:textId="7DFE9D16" w:rsidR="003E417B" w:rsidRDefault="003E417B" w:rsidP="003E417B">
      <w:pPr>
        <w:rPr>
          <w:lang w:val="en-GB" w:eastAsia="fr-FR"/>
        </w:rPr>
      </w:pPr>
      <w:r>
        <w:rPr>
          <w:lang w:val="en-GB" w:eastAsia="fr-FR"/>
        </w:rPr>
        <w:t>Unzip the extension CapellaSysMLBridge_1_2_1-1.0.7-dropin.zip in the dropins folder of the capella installation repository.</w:t>
      </w:r>
    </w:p>
    <w:p w14:paraId="5C1B7BEB" w14:textId="77777777" w:rsidR="003E417B" w:rsidRDefault="003E417B" w:rsidP="003E417B">
      <w:pPr>
        <w:rPr>
          <w:lang w:val="en-GB" w:eastAsia="fr-FR"/>
        </w:rPr>
      </w:pPr>
    </w:p>
    <w:p w14:paraId="256DC3F5" w14:textId="3F9BB579" w:rsidR="003E417B" w:rsidRDefault="003E417B" w:rsidP="003E417B">
      <w:pPr>
        <w:rPr>
          <w:lang w:val="en-GB" w:eastAsia="fr-FR"/>
        </w:rPr>
      </w:pPr>
      <w:r>
        <w:rPr>
          <w:lang w:val="en-GB" w:eastAsia="fr-FR"/>
        </w:rPr>
        <w:t>Launch Capella_1.3.1. The CapellaSysMLBridge extension is installed.</w:t>
      </w:r>
    </w:p>
    <w:p w14:paraId="2BDD4862" w14:textId="77777777" w:rsidR="003E417B" w:rsidRDefault="003E417B" w:rsidP="003E417B">
      <w:pPr>
        <w:rPr>
          <w:lang w:val="en-GB" w:eastAsia="fr-FR"/>
        </w:rPr>
      </w:pPr>
    </w:p>
    <w:p w14:paraId="7F1E1E6B" w14:textId="77777777" w:rsidR="003E417B" w:rsidRDefault="003E417B" w:rsidP="003E417B">
      <w:pPr>
        <w:rPr>
          <w:lang w:val="en-GB" w:eastAsia="fr-FR"/>
        </w:rPr>
      </w:pPr>
    </w:p>
    <w:p w14:paraId="4181DB4B" w14:textId="5857D9AB" w:rsidR="003E417B" w:rsidRDefault="003E417B" w:rsidP="003E417B">
      <w:pPr>
        <w:rPr>
          <w:lang w:val="en-GB" w:eastAsia="fr-FR"/>
        </w:rPr>
      </w:pPr>
      <w:r>
        <w:rPr>
          <w:noProof/>
        </w:rPr>
        <w:drawing>
          <wp:inline distT="0" distB="0" distL="0" distR="0" wp14:anchorId="3D46613E" wp14:editId="7391699D">
            <wp:extent cx="5278755" cy="2208530"/>
            <wp:effectExtent l="0" t="0" r="0" b="1270"/>
            <wp:docPr id="148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A6F3" w14:textId="784B62E7" w:rsidR="003E417B" w:rsidRPr="003E417B" w:rsidRDefault="003E417B" w:rsidP="003E417B">
      <w:pPr>
        <w:rPr>
          <w:lang w:val="en-GB" w:eastAsia="fr-FR"/>
        </w:rPr>
      </w:pPr>
    </w:p>
    <w:p w14:paraId="423A4118" w14:textId="28380815" w:rsidR="00396A5A" w:rsidRDefault="00396A5A">
      <w:pPr>
        <w:pStyle w:val="Titre1"/>
      </w:pPr>
      <w:bookmarkStart w:id="7" w:name="_Toc27391008"/>
      <w:r>
        <w:lastRenderedPageBreak/>
        <w:t>User Interfaces</w:t>
      </w:r>
      <w:bookmarkEnd w:id="7"/>
    </w:p>
    <w:p w14:paraId="03F35D33" w14:textId="4D885E7A" w:rsidR="006F7CB3" w:rsidRDefault="006F7CB3" w:rsidP="00396A5A">
      <w:pPr>
        <w:pStyle w:val="Titre2"/>
      </w:pPr>
      <w:bookmarkStart w:id="8" w:name="_Toc27391009"/>
      <w:r>
        <w:t>Import SysML</w:t>
      </w:r>
      <w:bookmarkEnd w:id="8"/>
    </w:p>
    <w:p w14:paraId="538DBB4C" w14:textId="37D15990" w:rsidR="003E417B" w:rsidRDefault="003E417B" w:rsidP="003E417B">
      <w:pPr>
        <w:pStyle w:val="Titre3"/>
      </w:pPr>
      <w:bookmarkStart w:id="9" w:name="_Toc27391010"/>
      <w:r>
        <w:t>Pre-requisite</w:t>
      </w:r>
      <w:bookmarkEnd w:id="9"/>
    </w:p>
    <w:p w14:paraId="5F592CAE" w14:textId="1D7E6C82" w:rsidR="00431901" w:rsidRPr="00431901" w:rsidRDefault="00431901" w:rsidP="00431901">
      <w:pPr>
        <w:pStyle w:val="Titre4"/>
        <w:rPr>
          <w:lang w:val="en-GB"/>
        </w:rPr>
      </w:pPr>
      <w:r>
        <w:rPr>
          <w:lang w:val="en-GB"/>
        </w:rPr>
        <w:t>UML input file.</w:t>
      </w:r>
    </w:p>
    <w:p w14:paraId="78F391BB" w14:textId="0B8824A8" w:rsidR="003E417B" w:rsidRDefault="003E417B" w:rsidP="003E417B">
      <w:pPr>
        <w:rPr>
          <w:lang w:val="en-GB" w:eastAsia="fr-FR"/>
        </w:rPr>
      </w:pPr>
      <w:r>
        <w:rPr>
          <w:lang w:val="en-GB" w:eastAsia="fr-FR"/>
        </w:rPr>
        <w:t xml:space="preserve">Capella user need to </w:t>
      </w:r>
      <w:r w:rsidR="00EC65C9">
        <w:rPr>
          <w:lang w:val="en-GB" w:eastAsia="fr-FR"/>
        </w:rPr>
        <w:t>have</w:t>
      </w:r>
      <w:r>
        <w:rPr>
          <w:lang w:val="en-GB" w:eastAsia="fr-FR"/>
        </w:rPr>
        <w:t xml:space="preserve"> </w:t>
      </w:r>
      <w:r w:rsidR="00431901">
        <w:rPr>
          <w:lang w:val="en-GB" w:eastAsia="fr-FR"/>
        </w:rPr>
        <w:t>an UML input file containing the SysML model to import.</w:t>
      </w:r>
    </w:p>
    <w:p w14:paraId="714029AA" w14:textId="76A3D6BC" w:rsidR="00431901" w:rsidRDefault="00431901" w:rsidP="003E417B">
      <w:pPr>
        <w:rPr>
          <w:lang w:val="en-GB" w:eastAsia="fr-FR"/>
        </w:rPr>
      </w:pPr>
      <w:r>
        <w:rPr>
          <w:lang w:val="en-GB" w:eastAsia="fr-FR"/>
        </w:rPr>
        <w:t xml:space="preserve">This input file is generated from Cameo System Modeler by an export of the cameo model in Eclipse UML2 (v5.x) XMI file format. </w:t>
      </w:r>
    </w:p>
    <w:p w14:paraId="0671DAB1" w14:textId="77777777" w:rsidR="00431901" w:rsidRDefault="00431901" w:rsidP="003E417B">
      <w:pPr>
        <w:rPr>
          <w:lang w:val="en-GB" w:eastAsia="fr-FR"/>
        </w:rPr>
      </w:pPr>
    </w:p>
    <w:p w14:paraId="2D0989F2" w14:textId="77777777" w:rsidR="00431901" w:rsidRDefault="00431901" w:rsidP="003E417B">
      <w:pPr>
        <w:rPr>
          <w:lang w:val="en-GB" w:eastAsia="fr-FR"/>
        </w:rPr>
      </w:pPr>
    </w:p>
    <w:p w14:paraId="61FDC41B" w14:textId="50A2566E" w:rsidR="00431901" w:rsidRDefault="00431901" w:rsidP="00431901">
      <w:pPr>
        <w:pStyle w:val="Titre4"/>
        <w:rPr>
          <w:lang w:val="en-GB"/>
        </w:rPr>
      </w:pPr>
      <w:r>
        <w:rPr>
          <w:lang w:val="en-GB"/>
        </w:rPr>
        <w:t>XML configuration file</w:t>
      </w:r>
    </w:p>
    <w:p w14:paraId="48C07A85" w14:textId="56F1C2B9" w:rsidR="005450AC" w:rsidRDefault="00431901" w:rsidP="00431901">
      <w:pPr>
        <w:rPr>
          <w:lang w:val="en-GB" w:eastAsia="fr-FR"/>
        </w:rPr>
      </w:pPr>
      <w:r>
        <w:rPr>
          <w:lang w:val="en-GB" w:eastAsia="fr-FR"/>
        </w:rPr>
        <w:t xml:space="preserve">In case the SysML model structure is different </w:t>
      </w:r>
      <w:r w:rsidR="00EC65C9">
        <w:rPr>
          <w:lang w:val="en-GB" w:eastAsia="fr-FR"/>
        </w:rPr>
        <w:t xml:space="preserve">from </w:t>
      </w:r>
      <w:r>
        <w:rPr>
          <w:lang w:val="en-GB" w:eastAsia="fr-FR"/>
        </w:rPr>
        <w:t xml:space="preserve">the </w:t>
      </w:r>
      <w:r w:rsidR="00EC65C9">
        <w:rPr>
          <w:lang w:val="en-GB" w:eastAsia="fr-FR"/>
        </w:rPr>
        <w:t xml:space="preserve">supported </w:t>
      </w:r>
      <w:r>
        <w:rPr>
          <w:lang w:val="en-GB" w:eastAsia="fr-FR"/>
        </w:rPr>
        <w:t>default structure, the Capella user need</w:t>
      </w:r>
      <w:r w:rsidR="00EC65C9">
        <w:rPr>
          <w:lang w:val="en-GB" w:eastAsia="fr-FR"/>
        </w:rPr>
        <w:t>s</w:t>
      </w:r>
      <w:r>
        <w:rPr>
          <w:lang w:val="en-GB" w:eastAsia="fr-FR"/>
        </w:rPr>
        <w:t xml:space="preserve"> to </w:t>
      </w:r>
      <w:r w:rsidR="00EC65C9">
        <w:rPr>
          <w:lang w:val="en-GB" w:eastAsia="fr-FR"/>
        </w:rPr>
        <w:t xml:space="preserve">provide </w:t>
      </w:r>
      <w:r>
        <w:rPr>
          <w:lang w:val="en-GB" w:eastAsia="fr-FR"/>
        </w:rPr>
        <w:t xml:space="preserve">a XML configuration file </w:t>
      </w:r>
      <w:r w:rsidR="00EC65C9">
        <w:rPr>
          <w:lang w:val="en-GB" w:eastAsia="fr-FR"/>
        </w:rPr>
        <w:t xml:space="preserve">that specify where </w:t>
      </w:r>
      <w:r>
        <w:rPr>
          <w:lang w:val="en-GB" w:eastAsia="fr-FR"/>
        </w:rPr>
        <w:t>to f</w:t>
      </w:r>
      <w:r w:rsidR="00EC65C9">
        <w:rPr>
          <w:lang w:val="en-GB" w:eastAsia="fr-FR"/>
        </w:rPr>
        <w:t>ind the data in the SysML model:</w:t>
      </w:r>
    </w:p>
    <w:p w14:paraId="1B291F7A" w14:textId="64AE106A" w:rsidR="005450AC" w:rsidRDefault="005450AC" w:rsidP="00431901">
      <w:pPr>
        <w:rPr>
          <w:lang w:val="en-GB" w:eastAsia="fr-FR"/>
        </w:rPr>
      </w:pPr>
      <w:r>
        <w:rPr>
          <w:lang w:val="en-GB" w:eastAsia="fr-FR"/>
        </w:rPr>
        <w:t>The XML configuration file is structured as described below:</w:t>
      </w:r>
    </w:p>
    <w:p w14:paraId="6311D0B7" w14:textId="77777777" w:rsidR="005450AC" w:rsidRDefault="005450AC" w:rsidP="00431901">
      <w:pPr>
        <w:rPr>
          <w:lang w:val="en-GB" w:eastAsia="fr-FR"/>
        </w:rPr>
      </w:pPr>
    </w:p>
    <w:p w14:paraId="2E29EB8D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>&lt;?xml version="1.0" encoding="UTF-8"?&gt;</w:t>
      </w:r>
    </w:p>
    <w:p w14:paraId="193E5438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>&lt;configurations&gt;</w:t>
      </w:r>
    </w:p>
    <w:p w14:paraId="0731B393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ab/>
        <w:t>&lt;useCasesPath path="02 Behavior/02 Use Cases" /&gt;</w:t>
      </w:r>
    </w:p>
    <w:p w14:paraId="18C2CFF8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ab/>
        <w:t>&lt;activitiesPath path="02 Behavior/02 Functional Architecture" /&gt;</w:t>
      </w:r>
    </w:p>
    <w:p w14:paraId="04B10E1A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ab/>
        <w:t>&lt;partPath path="03 Structure/Parts" /&gt;</w:t>
      </w:r>
    </w:p>
    <w:p w14:paraId="1776A6FB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ab/>
        <w:t>&lt;productPath path="03 Structure/Product" /&gt;</w:t>
      </w:r>
    </w:p>
    <w:p w14:paraId="3DF0B31D" w14:textId="77777777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ab/>
        <w:t>&lt;parametricPath path="04 Parametric" /&gt;</w:t>
      </w:r>
    </w:p>
    <w:p w14:paraId="00F8D272" w14:textId="561447C2" w:rsidR="005450AC" w:rsidRPr="005450AC" w:rsidRDefault="005450AC" w:rsidP="005450AC">
      <w:pPr>
        <w:ind w:left="1416"/>
        <w:rPr>
          <w:i/>
          <w:sz w:val="14"/>
          <w:lang w:val="en-GB" w:eastAsia="fr-FR"/>
        </w:rPr>
      </w:pPr>
      <w:r w:rsidRPr="005450AC">
        <w:rPr>
          <w:i/>
          <w:sz w:val="14"/>
          <w:lang w:val="en-GB" w:eastAsia="fr-FR"/>
        </w:rPr>
        <w:t>&lt;/configurations&gt;</w:t>
      </w:r>
    </w:p>
    <w:p w14:paraId="58DF7D75" w14:textId="77777777" w:rsidR="00431901" w:rsidRDefault="00431901" w:rsidP="003E417B">
      <w:pPr>
        <w:rPr>
          <w:lang w:val="en-GB" w:eastAsia="fr-FR"/>
        </w:rPr>
      </w:pPr>
    </w:p>
    <w:p w14:paraId="3D80E442" w14:textId="584A18D0" w:rsidR="005450AC" w:rsidRDefault="005450AC" w:rsidP="005450AC">
      <w:pPr>
        <w:pStyle w:val="Paragraphedeliste"/>
        <w:numPr>
          <w:ilvl w:val="0"/>
          <w:numId w:val="43"/>
        </w:numPr>
        <w:rPr>
          <w:lang w:val="en-GB" w:eastAsia="fr-FR"/>
        </w:rPr>
      </w:pPr>
      <w:r w:rsidRPr="003436B7">
        <w:rPr>
          <w:i/>
          <w:lang w:val="en-GB" w:eastAsia="fr-FR"/>
        </w:rPr>
        <w:t>useCasePath</w:t>
      </w:r>
      <w:r>
        <w:rPr>
          <w:lang w:val="en-GB" w:eastAsia="fr-FR"/>
        </w:rPr>
        <w:t xml:space="preserve"> provides the UseCase package containing actors and use cases</w:t>
      </w:r>
    </w:p>
    <w:p w14:paraId="1D30E743" w14:textId="6A276C62" w:rsidR="005450AC" w:rsidRDefault="005450AC" w:rsidP="005450AC">
      <w:pPr>
        <w:pStyle w:val="Paragraphedeliste"/>
        <w:numPr>
          <w:ilvl w:val="0"/>
          <w:numId w:val="43"/>
        </w:numPr>
        <w:rPr>
          <w:lang w:val="en-GB" w:eastAsia="fr-FR"/>
        </w:rPr>
      </w:pPr>
      <w:r>
        <w:rPr>
          <w:lang w:val="en-GB" w:eastAsia="fr-FR"/>
        </w:rPr>
        <w:t>activitiesPath provides the root activity containing all the CallBihaviourAction referencing Activities.</w:t>
      </w:r>
    </w:p>
    <w:p w14:paraId="75A77A52" w14:textId="42089285" w:rsidR="005450AC" w:rsidRDefault="005450AC" w:rsidP="005450AC">
      <w:pPr>
        <w:pStyle w:val="Paragraphedeliste"/>
        <w:numPr>
          <w:ilvl w:val="0"/>
          <w:numId w:val="43"/>
        </w:numPr>
        <w:rPr>
          <w:lang w:val="en-GB" w:eastAsia="fr-FR"/>
        </w:rPr>
      </w:pPr>
      <w:r w:rsidRPr="003436B7">
        <w:rPr>
          <w:i/>
          <w:lang w:val="en-GB" w:eastAsia="fr-FR"/>
        </w:rPr>
        <w:t>partPath</w:t>
      </w:r>
      <w:r>
        <w:rPr>
          <w:lang w:val="en-GB" w:eastAsia="fr-FR"/>
        </w:rPr>
        <w:t xml:space="preserve"> provides the Part package path containing the Block.</w:t>
      </w:r>
    </w:p>
    <w:p w14:paraId="36A3B94D" w14:textId="50632E48" w:rsidR="005450AC" w:rsidRDefault="005450AC" w:rsidP="005450AC">
      <w:pPr>
        <w:pStyle w:val="Paragraphedeliste"/>
        <w:numPr>
          <w:ilvl w:val="0"/>
          <w:numId w:val="43"/>
        </w:numPr>
        <w:rPr>
          <w:lang w:val="en-GB" w:eastAsia="fr-FR"/>
        </w:rPr>
      </w:pPr>
      <w:r w:rsidRPr="003436B7">
        <w:rPr>
          <w:i/>
          <w:lang w:val="en-GB" w:eastAsia="fr-FR"/>
        </w:rPr>
        <w:t>productPath</w:t>
      </w:r>
      <w:r>
        <w:rPr>
          <w:lang w:val="en-GB" w:eastAsia="fr-FR"/>
        </w:rPr>
        <w:t xml:space="preserve"> provides the the root Block.</w:t>
      </w:r>
    </w:p>
    <w:p w14:paraId="6C9A1F07" w14:textId="77777777" w:rsidR="00841828" w:rsidRPr="005450AC" w:rsidRDefault="00841828" w:rsidP="00841828">
      <w:pPr>
        <w:pStyle w:val="Paragraphedeliste"/>
        <w:ind w:left="720"/>
        <w:rPr>
          <w:lang w:val="en-GB" w:eastAsia="fr-FR"/>
        </w:rPr>
      </w:pPr>
    </w:p>
    <w:p w14:paraId="3FDE71BA" w14:textId="16E8DA91" w:rsidR="006F7CB3" w:rsidRDefault="006F7CB3" w:rsidP="003E417B">
      <w:pPr>
        <w:pStyle w:val="Titre3"/>
      </w:pPr>
      <w:bookmarkStart w:id="10" w:name="_Toc27391011"/>
      <w:r>
        <w:t>SysML Pr</w:t>
      </w:r>
      <w:r w:rsidR="00E85AD3">
        <w:t>e</w:t>
      </w:r>
      <w:r>
        <w:t>ferences</w:t>
      </w:r>
      <w:bookmarkEnd w:id="10"/>
    </w:p>
    <w:p w14:paraId="41CE8A25" w14:textId="15AAD11B" w:rsidR="00431901" w:rsidRDefault="00841828" w:rsidP="00431901">
      <w:pPr>
        <w:rPr>
          <w:lang w:val="en-GB" w:eastAsia="fr-FR"/>
        </w:rPr>
      </w:pPr>
      <w:r>
        <w:rPr>
          <w:lang w:val="en-GB" w:eastAsia="fr-FR"/>
        </w:rPr>
        <w:t xml:space="preserve">The Capella user can </w:t>
      </w:r>
      <w:r w:rsidR="003436B7">
        <w:rPr>
          <w:lang w:val="en-GB" w:eastAsia="fr-FR"/>
        </w:rPr>
        <w:t xml:space="preserve">select </w:t>
      </w:r>
      <w:r w:rsidR="00431901">
        <w:rPr>
          <w:lang w:val="en-GB" w:eastAsia="fr-FR"/>
        </w:rPr>
        <w:t>th</w:t>
      </w:r>
      <w:r w:rsidR="003436B7">
        <w:rPr>
          <w:lang w:val="en-GB" w:eastAsia="fr-FR"/>
        </w:rPr>
        <w:t>is</w:t>
      </w:r>
      <w:r w:rsidR="00431901">
        <w:rPr>
          <w:lang w:val="en-GB" w:eastAsia="fr-FR"/>
        </w:rPr>
        <w:t xml:space="preserve"> xml configuration file</w:t>
      </w:r>
      <w:r w:rsidR="003436B7" w:rsidRPr="003436B7">
        <w:rPr>
          <w:lang w:val="en-GB" w:eastAsia="fr-FR"/>
        </w:rPr>
        <w:t xml:space="preserve"> </w:t>
      </w:r>
      <w:r w:rsidR="003436B7">
        <w:rPr>
          <w:lang w:val="en-GB" w:eastAsia="fr-FR"/>
        </w:rPr>
        <w:t>in the Capella preferences</w:t>
      </w:r>
      <w:r w:rsidR="00431901">
        <w:rPr>
          <w:lang w:val="en-GB" w:eastAsia="fr-FR"/>
        </w:rPr>
        <w:t xml:space="preserve">. </w:t>
      </w:r>
      <w:r w:rsidR="003436B7">
        <w:rPr>
          <w:lang w:val="en-GB" w:eastAsia="fr-FR"/>
        </w:rPr>
        <w:t>T</w:t>
      </w:r>
      <w:r w:rsidR="00431901">
        <w:rPr>
          <w:lang w:val="en-GB" w:eastAsia="fr-FR"/>
        </w:rPr>
        <w:t xml:space="preserve">his way, the </w:t>
      </w:r>
      <w:r w:rsidR="003436B7">
        <w:rPr>
          <w:lang w:val="en-GB" w:eastAsia="fr-FR"/>
        </w:rPr>
        <w:t>C</w:t>
      </w:r>
      <w:r w:rsidR="00431901">
        <w:rPr>
          <w:lang w:val="en-GB" w:eastAsia="fr-FR"/>
        </w:rPr>
        <w:t xml:space="preserve">apella user doesn’t need to set the xml configuration file </w:t>
      </w:r>
      <w:r w:rsidR="003436B7">
        <w:rPr>
          <w:lang w:val="en-GB" w:eastAsia="fr-FR"/>
        </w:rPr>
        <w:t xml:space="preserve">at </w:t>
      </w:r>
      <w:r w:rsidR="00431901">
        <w:rPr>
          <w:lang w:val="en-GB" w:eastAsia="fr-FR"/>
        </w:rPr>
        <w:t>each launch.</w:t>
      </w:r>
    </w:p>
    <w:p w14:paraId="2568025C" w14:textId="77777777" w:rsidR="00791C9A" w:rsidRDefault="00791C9A" w:rsidP="00431901">
      <w:pPr>
        <w:rPr>
          <w:lang w:val="en-GB" w:eastAsia="fr-FR"/>
        </w:rPr>
      </w:pPr>
    </w:p>
    <w:p w14:paraId="222F5625" w14:textId="79994DB5" w:rsidR="00791C9A" w:rsidRDefault="00791C9A" w:rsidP="00431901">
      <w:pPr>
        <w:rPr>
          <w:lang w:val="en-GB" w:eastAsia="fr-FR"/>
        </w:rPr>
      </w:pPr>
      <w:r>
        <w:rPr>
          <w:lang w:val="en-GB" w:eastAsia="fr-FR"/>
        </w:rPr>
        <w:t xml:space="preserve">Click on the windows -&gt; preferences </w:t>
      </w:r>
      <w:r w:rsidR="003436B7">
        <w:rPr>
          <w:lang w:val="en-GB" w:eastAsia="fr-FR"/>
        </w:rPr>
        <w:t>Capella</w:t>
      </w:r>
      <w:r>
        <w:rPr>
          <w:lang w:val="en-GB" w:eastAsia="fr-FR"/>
        </w:rPr>
        <w:t xml:space="preserve"> menu.</w:t>
      </w:r>
    </w:p>
    <w:p w14:paraId="1BADF1F6" w14:textId="20EF4C97" w:rsidR="00841828" w:rsidRDefault="00841828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175A06D0" wp14:editId="2C8D97C9">
            <wp:extent cx="1737360" cy="1651916"/>
            <wp:effectExtent l="0" t="0" r="0" b="5715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323" cy="16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535" w14:textId="77777777" w:rsidR="00791C9A" w:rsidRDefault="00791C9A" w:rsidP="00431901">
      <w:pPr>
        <w:rPr>
          <w:lang w:val="en-GB" w:eastAsia="fr-FR"/>
        </w:rPr>
      </w:pPr>
    </w:p>
    <w:p w14:paraId="6356ACC4" w14:textId="06E308C6" w:rsidR="00791C9A" w:rsidRDefault="00791C9A" w:rsidP="00431901">
      <w:pPr>
        <w:rPr>
          <w:lang w:val="en-GB" w:eastAsia="fr-FR"/>
        </w:rPr>
      </w:pPr>
      <w:r>
        <w:rPr>
          <w:lang w:val="en-GB" w:eastAsia="fr-FR"/>
        </w:rPr>
        <w:t xml:space="preserve">In the Preferences wizard, select the </w:t>
      </w:r>
      <w:r w:rsidR="003436B7">
        <w:rPr>
          <w:lang w:val="en-GB" w:eastAsia="fr-FR"/>
        </w:rPr>
        <w:t>Capella</w:t>
      </w:r>
      <w:r>
        <w:rPr>
          <w:lang w:val="en-GB" w:eastAsia="fr-FR"/>
        </w:rPr>
        <w:t xml:space="preserve"> -&gt; SysML preference.</w:t>
      </w:r>
    </w:p>
    <w:p w14:paraId="0A0ED585" w14:textId="5D456D40" w:rsidR="00791C9A" w:rsidRDefault="00841828" w:rsidP="00564CAF">
      <w:pPr>
        <w:jc w:val="center"/>
        <w:rPr>
          <w:lang w:val="en-GB" w:eastAsia="fr-FR"/>
        </w:rPr>
      </w:pPr>
      <w:r>
        <w:rPr>
          <w:noProof/>
        </w:rPr>
        <w:lastRenderedPageBreak/>
        <w:drawing>
          <wp:inline distT="0" distB="0" distL="0" distR="0" wp14:anchorId="4B7D1747" wp14:editId="4F04CC37">
            <wp:extent cx="2809240" cy="2599100"/>
            <wp:effectExtent l="0" t="0" r="0" b="0"/>
            <wp:docPr id="150" name="Imag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988" cy="25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6D4" w14:textId="77777777" w:rsidR="00841828" w:rsidRDefault="00841828" w:rsidP="00431901">
      <w:pPr>
        <w:rPr>
          <w:lang w:val="en-GB" w:eastAsia="fr-FR"/>
        </w:rPr>
      </w:pPr>
    </w:p>
    <w:p w14:paraId="41D2036C" w14:textId="1F2E127C" w:rsidR="00791C9A" w:rsidRDefault="00791C9A" w:rsidP="00431901">
      <w:pPr>
        <w:rPr>
          <w:lang w:val="en-GB" w:eastAsia="fr-FR"/>
        </w:rPr>
      </w:pPr>
      <w:r>
        <w:rPr>
          <w:lang w:val="en-GB" w:eastAsia="fr-FR"/>
        </w:rPr>
        <w:t>In the Default configuration file field, set a new XML configuration file.</w:t>
      </w:r>
    </w:p>
    <w:p w14:paraId="2B9678BF" w14:textId="3F9701D5" w:rsidR="00431901" w:rsidRPr="00431901" w:rsidRDefault="009447B0" w:rsidP="00431901">
      <w:pPr>
        <w:rPr>
          <w:lang w:val="en-GB" w:eastAsia="fr-FR"/>
        </w:rPr>
      </w:pPr>
      <w:r>
        <w:rPr>
          <w:lang w:val="en-GB" w:eastAsia="fr-FR"/>
        </w:rPr>
        <w:t>C</w:t>
      </w:r>
      <w:r w:rsidR="003436B7">
        <w:rPr>
          <w:lang w:val="en-GB" w:eastAsia="fr-FR"/>
        </w:rPr>
        <w:t>l</w:t>
      </w:r>
      <w:r>
        <w:rPr>
          <w:lang w:val="en-GB" w:eastAsia="fr-FR"/>
        </w:rPr>
        <w:t>ick Apply and OK button.</w:t>
      </w:r>
    </w:p>
    <w:p w14:paraId="37A7C126" w14:textId="1D8E74FB" w:rsidR="006F7CB3" w:rsidRDefault="006F7CB3" w:rsidP="003E417B">
      <w:pPr>
        <w:pStyle w:val="Titre3"/>
      </w:pPr>
      <w:bookmarkStart w:id="11" w:name="_Toc27391012"/>
      <w:r>
        <w:t>Import SysML wizard</w:t>
      </w:r>
      <w:bookmarkEnd w:id="11"/>
    </w:p>
    <w:p w14:paraId="334E6E47" w14:textId="2831081A" w:rsidR="00431901" w:rsidRDefault="003436B7" w:rsidP="00431901">
      <w:pPr>
        <w:rPr>
          <w:lang w:val="en-GB" w:eastAsia="fr-FR"/>
        </w:rPr>
      </w:pPr>
      <w:r>
        <w:rPr>
          <w:lang w:val="en-GB" w:eastAsia="fr-FR"/>
        </w:rPr>
        <w:t>R</w:t>
      </w:r>
      <w:r w:rsidR="00431901">
        <w:rPr>
          <w:lang w:val="en-GB" w:eastAsia="fr-FR"/>
        </w:rPr>
        <w:t xml:space="preserve">ight click on the logical architecture layer in the </w:t>
      </w:r>
      <w:r>
        <w:rPr>
          <w:lang w:val="en-GB" w:eastAsia="fr-FR"/>
        </w:rPr>
        <w:t>Capella project explorer, then i</w:t>
      </w:r>
      <w:r w:rsidR="00431901">
        <w:rPr>
          <w:lang w:val="en-GB" w:eastAsia="fr-FR"/>
        </w:rPr>
        <w:t>n the contextual menu, select the menu “Import SysML”.</w:t>
      </w:r>
    </w:p>
    <w:p w14:paraId="24673FA1" w14:textId="174A3DE8" w:rsidR="00431901" w:rsidRDefault="00841828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1635A841" wp14:editId="061B3DCA">
            <wp:extent cx="2189480" cy="2780768"/>
            <wp:effectExtent l="0" t="0" r="1270" b="635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618" cy="27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C7E6" w14:textId="6AF864AF" w:rsidR="00431901" w:rsidRDefault="003436B7" w:rsidP="00431901">
      <w:pPr>
        <w:rPr>
          <w:lang w:val="en-GB" w:eastAsia="fr-FR"/>
        </w:rPr>
      </w:pPr>
      <w:r>
        <w:rPr>
          <w:lang w:val="en-GB" w:eastAsia="fr-FR"/>
        </w:rPr>
        <w:t>A</w:t>
      </w:r>
      <w:r w:rsidR="00431901">
        <w:rPr>
          <w:lang w:val="en-GB" w:eastAsia="fr-FR"/>
        </w:rPr>
        <w:t xml:space="preserve"> </w:t>
      </w:r>
      <w:r>
        <w:rPr>
          <w:lang w:val="en-GB" w:eastAsia="fr-FR"/>
        </w:rPr>
        <w:t xml:space="preserve">window requests </w:t>
      </w:r>
      <w:r w:rsidR="00431901">
        <w:rPr>
          <w:lang w:val="en-GB" w:eastAsia="fr-FR"/>
        </w:rPr>
        <w:t xml:space="preserve">the user to set two </w:t>
      </w:r>
      <w:r>
        <w:rPr>
          <w:lang w:val="en-GB" w:eastAsia="fr-FR"/>
        </w:rPr>
        <w:t>inputs</w:t>
      </w:r>
      <w:r w:rsidR="00431901">
        <w:rPr>
          <w:lang w:val="en-GB" w:eastAsia="fr-FR"/>
        </w:rPr>
        <w:t>:</w:t>
      </w:r>
    </w:p>
    <w:p w14:paraId="347C188F" w14:textId="51400B05" w:rsidR="00791C9A" w:rsidRPr="00527CF5" w:rsidRDefault="0017541D" w:rsidP="00527CF5">
      <w:pPr>
        <w:pStyle w:val="Paragraphedeliste"/>
        <w:numPr>
          <w:ilvl w:val="0"/>
          <w:numId w:val="43"/>
        </w:numPr>
        <w:rPr>
          <w:lang w:val="en-GB" w:eastAsia="fr-FR"/>
        </w:rPr>
      </w:pPr>
      <w:r w:rsidRPr="00527CF5">
        <w:rPr>
          <w:lang w:val="en-GB" w:eastAsia="fr-FR"/>
        </w:rPr>
        <w:t>Select an UML Cameo file</w:t>
      </w:r>
    </w:p>
    <w:p w14:paraId="67623F10" w14:textId="21E5C3A7" w:rsidR="009447B0" w:rsidRPr="00527CF5" w:rsidRDefault="0017541D" w:rsidP="00527CF5">
      <w:pPr>
        <w:pStyle w:val="Paragraphedeliste"/>
        <w:numPr>
          <w:ilvl w:val="0"/>
          <w:numId w:val="43"/>
        </w:numPr>
        <w:rPr>
          <w:lang w:val="en-GB" w:eastAsia="fr-FR"/>
        </w:rPr>
      </w:pPr>
      <w:r w:rsidRPr="00527CF5">
        <w:rPr>
          <w:lang w:val="en-GB" w:eastAsia="fr-FR"/>
        </w:rPr>
        <w:t>Configuration file</w:t>
      </w:r>
    </w:p>
    <w:p w14:paraId="65692033" w14:textId="552DCB46" w:rsidR="009447B0" w:rsidRDefault="009447B0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58DC118C" wp14:editId="5E1E1FC2">
            <wp:extent cx="2418080" cy="1317684"/>
            <wp:effectExtent l="0" t="0" r="1270" b="0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4984" cy="13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0168" w14:textId="77777777" w:rsidR="009447B0" w:rsidRDefault="009447B0" w:rsidP="00431901">
      <w:pPr>
        <w:rPr>
          <w:lang w:val="en-GB" w:eastAsia="fr-FR"/>
        </w:rPr>
      </w:pPr>
    </w:p>
    <w:p w14:paraId="3078ED97" w14:textId="77777777" w:rsidR="009447B0" w:rsidRDefault="009447B0" w:rsidP="00431901">
      <w:pPr>
        <w:rPr>
          <w:lang w:val="en-GB" w:eastAsia="fr-FR"/>
        </w:rPr>
      </w:pPr>
    </w:p>
    <w:p w14:paraId="17C6E39E" w14:textId="0FAAF9F7" w:rsidR="00791C9A" w:rsidRDefault="00791C9A" w:rsidP="00431901">
      <w:pPr>
        <w:rPr>
          <w:lang w:val="en-GB" w:eastAsia="fr-FR"/>
        </w:rPr>
      </w:pPr>
      <w:r>
        <w:rPr>
          <w:lang w:val="en-GB" w:eastAsia="fr-FR"/>
        </w:rPr>
        <w:lastRenderedPageBreak/>
        <w:t>If input file has not an UML extension or doesn’t exist, the OK button is not available and an error message informs that input file is invalid.</w:t>
      </w:r>
    </w:p>
    <w:p w14:paraId="3697006F" w14:textId="4079C902" w:rsidR="009447B0" w:rsidRPr="00431901" w:rsidRDefault="009447B0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1B2130F7" wp14:editId="79ECF9AB">
            <wp:extent cx="2423160" cy="1289554"/>
            <wp:effectExtent l="0" t="0" r="0" b="635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448" cy="12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77A6" w14:textId="4145B075" w:rsidR="006F7CB3" w:rsidRDefault="003436B7" w:rsidP="003E417B">
      <w:pPr>
        <w:pStyle w:val="Titre3"/>
      </w:pPr>
      <w:bookmarkStart w:id="12" w:name="_Toc27391013"/>
      <w:r>
        <w:t>Iterative import</w:t>
      </w:r>
      <w:bookmarkEnd w:id="12"/>
      <w:r>
        <w:t xml:space="preserve"> </w:t>
      </w:r>
    </w:p>
    <w:p w14:paraId="3FEBFAB8" w14:textId="2D0F5CA1" w:rsidR="00D316C0" w:rsidRDefault="00431901" w:rsidP="00D316C0">
      <w:pPr>
        <w:rPr>
          <w:lang w:val="en-GB" w:eastAsia="fr-FR"/>
        </w:rPr>
      </w:pPr>
      <w:r>
        <w:rPr>
          <w:lang w:val="en-GB" w:eastAsia="fr-FR"/>
        </w:rPr>
        <w:t xml:space="preserve">The user can import several times the same SysML model (with local modifications) in the same </w:t>
      </w:r>
      <w:r w:rsidR="003436B7">
        <w:rPr>
          <w:lang w:val="en-GB" w:eastAsia="fr-FR"/>
        </w:rPr>
        <w:t>Capella</w:t>
      </w:r>
      <w:r>
        <w:rPr>
          <w:lang w:val="en-GB" w:eastAsia="fr-FR"/>
        </w:rPr>
        <w:t xml:space="preserve"> </w:t>
      </w:r>
      <w:r w:rsidR="00791C9A">
        <w:rPr>
          <w:lang w:val="en-GB" w:eastAsia="fr-FR"/>
        </w:rPr>
        <w:t>model</w:t>
      </w:r>
      <w:r>
        <w:rPr>
          <w:lang w:val="en-GB" w:eastAsia="fr-FR"/>
        </w:rPr>
        <w:t>.</w:t>
      </w:r>
    </w:p>
    <w:p w14:paraId="105E76A7" w14:textId="6786D9A1" w:rsidR="00791C9A" w:rsidRDefault="00791C9A" w:rsidP="00D316C0">
      <w:pPr>
        <w:rPr>
          <w:lang w:val="en-GB" w:eastAsia="fr-FR"/>
        </w:rPr>
      </w:pPr>
      <w:r>
        <w:rPr>
          <w:lang w:val="en-GB" w:eastAsia="fr-FR"/>
        </w:rPr>
        <w:t xml:space="preserve">In this case, a </w:t>
      </w:r>
      <w:r w:rsidR="00963972">
        <w:rPr>
          <w:lang w:val="en-GB" w:eastAsia="fr-FR"/>
        </w:rPr>
        <w:t>merge</w:t>
      </w:r>
      <w:r>
        <w:rPr>
          <w:lang w:val="en-GB" w:eastAsia="fr-FR"/>
        </w:rPr>
        <w:t xml:space="preserve"> wizard is displayed and shows the differences between the previous import and the new import. </w:t>
      </w:r>
    </w:p>
    <w:p w14:paraId="6D8687CC" w14:textId="1A1DCFAB" w:rsidR="00D316C0" w:rsidRDefault="00791C9A" w:rsidP="00D316C0">
      <w:pPr>
        <w:rPr>
          <w:lang w:val="en-GB" w:eastAsia="fr-FR"/>
        </w:rPr>
      </w:pPr>
      <w:r>
        <w:rPr>
          <w:lang w:val="en-GB" w:eastAsia="fr-FR"/>
        </w:rPr>
        <w:t>If there are conflicts, the wizard proposes to remove or to keep the new modifications.</w:t>
      </w:r>
    </w:p>
    <w:p w14:paraId="41C5FEFC" w14:textId="77777777" w:rsidR="009447B0" w:rsidRDefault="009447B0" w:rsidP="00D316C0">
      <w:pPr>
        <w:rPr>
          <w:lang w:val="en-GB" w:eastAsia="fr-FR"/>
        </w:rPr>
      </w:pPr>
    </w:p>
    <w:p w14:paraId="63D3E3C2" w14:textId="25F00D41" w:rsidR="009447B0" w:rsidRDefault="009447B0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05393D0D" wp14:editId="1332FF39">
            <wp:extent cx="4348480" cy="2023327"/>
            <wp:effectExtent l="0" t="0" r="0" b="0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355" cy="2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2C3" w14:textId="77777777" w:rsidR="00BE3186" w:rsidRDefault="00BE3186" w:rsidP="00D316C0">
      <w:pPr>
        <w:rPr>
          <w:lang w:val="en-GB" w:eastAsia="fr-FR"/>
        </w:rPr>
      </w:pPr>
    </w:p>
    <w:p w14:paraId="5DC1D783" w14:textId="77777777" w:rsidR="00BE3186" w:rsidRDefault="00BE3186" w:rsidP="00D316C0">
      <w:pPr>
        <w:rPr>
          <w:lang w:val="en-GB" w:eastAsia="fr-FR"/>
        </w:rPr>
      </w:pPr>
    </w:p>
    <w:p w14:paraId="7075B107" w14:textId="77777777" w:rsidR="00BE3186" w:rsidRDefault="00BE3186" w:rsidP="00D316C0">
      <w:pPr>
        <w:rPr>
          <w:lang w:val="en-GB" w:eastAsia="fr-FR"/>
        </w:rPr>
      </w:pPr>
    </w:p>
    <w:p w14:paraId="6E153DB8" w14:textId="77777777" w:rsidR="00BE3186" w:rsidRDefault="00BE3186" w:rsidP="00D316C0">
      <w:pPr>
        <w:rPr>
          <w:lang w:val="en-GB" w:eastAsia="fr-FR"/>
        </w:rPr>
      </w:pPr>
    </w:p>
    <w:p w14:paraId="3FEDB680" w14:textId="77777777" w:rsidR="00BE3186" w:rsidRPr="00D316C0" w:rsidRDefault="00BE3186" w:rsidP="00D316C0">
      <w:pPr>
        <w:rPr>
          <w:lang w:val="en-GB" w:eastAsia="fr-FR"/>
        </w:rPr>
      </w:pPr>
    </w:p>
    <w:p w14:paraId="039D4D8F" w14:textId="2F6A4ADA" w:rsidR="006F7CB3" w:rsidRDefault="006F7CB3" w:rsidP="00396A5A">
      <w:pPr>
        <w:pStyle w:val="Titre2"/>
      </w:pPr>
      <w:bookmarkStart w:id="13" w:name="_Toc27391014"/>
      <w:r>
        <w:t>Export SysML</w:t>
      </w:r>
      <w:bookmarkEnd w:id="13"/>
    </w:p>
    <w:p w14:paraId="1921E8DF" w14:textId="77777777" w:rsidR="006F7CB3" w:rsidRDefault="006F7CB3" w:rsidP="003E417B">
      <w:pPr>
        <w:pStyle w:val="Titre3"/>
      </w:pPr>
      <w:bookmarkStart w:id="14" w:name="_Toc27391015"/>
      <w:r>
        <w:t>Export SysML wizard</w:t>
      </w:r>
      <w:bookmarkEnd w:id="14"/>
    </w:p>
    <w:p w14:paraId="474F5083" w14:textId="579A5319" w:rsidR="00FB3EEF" w:rsidRDefault="008E657F" w:rsidP="00FB3EEF">
      <w:pPr>
        <w:rPr>
          <w:lang w:val="en-GB" w:eastAsia="fr-FR"/>
        </w:rPr>
      </w:pPr>
      <w:r>
        <w:rPr>
          <w:lang w:val="en-GB" w:eastAsia="fr-FR"/>
        </w:rPr>
        <w:t>R</w:t>
      </w:r>
      <w:r w:rsidR="00FB3EEF">
        <w:rPr>
          <w:lang w:val="en-GB" w:eastAsia="fr-FR"/>
        </w:rPr>
        <w:t xml:space="preserve">ight click on the logical architecture layer in the </w:t>
      </w:r>
      <w:r w:rsidR="003436B7">
        <w:rPr>
          <w:lang w:val="en-GB" w:eastAsia="fr-FR"/>
        </w:rPr>
        <w:t>Capella</w:t>
      </w:r>
      <w:r w:rsidR="00FB3EEF">
        <w:rPr>
          <w:lang w:val="en-GB" w:eastAsia="fr-FR"/>
        </w:rPr>
        <w:t xml:space="preserve"> project explorer. </w:t>
      </w:r>
    </w:p>
    <w:p w14:paraId="48D09EFC" w14:textId="5672CA8F" w:rsidR="00FB3EEF" w:rsidRDefault="00FB3EEF" w:rsidP="00FB3EEF">
      <w:pPr>
        <w:rPr>
          <w:lang w:val="en-GB" w:eastAsia="fr-FR"/>
        </w:rPr>
      </w:pPr>
      <w:r>
        <w:rPr>
          <w:lang w:val="en-GB" w:eastAsia="fr-FR"/>
        </w:rPr>
        <w:t>In the contextual menu, select the menu “Export SysML”.</w:t>
      </w:r>
    </w:p>
    <w:p w14:paraId="29CE070A" w14:textId="59B98CF1" w:rsidR="00BE3186" w:rsidRDefault="00BE3186" w:rsidP="00564CAF">
      <w:pPr>
        <w:jc w:val="center"/>
        <w:rPr>
          <w:lang w:val="en-GB" w:eastAsia="fr-FR"/>
        </w:rPr>
      </w:pPr>
      <w:r>
        <w:rPr>
          <w:noProof/>
        </w:rPr>
        <w:lastRenderedPageBreak/>
        <w:drawing>
          <wp:inline distT="0" distB="0" distL="0" distR="0" wp14:anchorId="3E60EB98" wp14:editId="2675E8FA">
            <wp:extent cx="1646111" cy="2133600"/>
            <wp:effectExtent l="0" t="0" r="0" b="0"/>
            <wp:docPr id="156" name="Imag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7845" cy="21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16DA" w14:textId="77777777" w:rsidR="006F7CB3" w:rsidRDefault="006F7CB3" w:rsidP="00396A5A">
      <w:pPr>
        <w:jc w:val="left"/>
        <w:rPr>
          <w:rFonts w:ascii="Times New Roman" w:hAnsi="Times New Roman"/>
          <w:spacing w:val="0"/>
          <w:szCs w:val="20"/>
          <w:lang w:val="en-GB" w:eastAsia="fr-FR"/>
        </w:rPr>
      </w:pPr>
    </w:p>
    <w:p w14:paraId="17C843F7" w14:textId="2629966C" w:rsidR="00FB3EEF" w:rsidRPr="00254781" w:rsidRDefault="008E657F" w:rsidP="008E657F">
      <w:pPr>
        <w:rPr>
          <w:lang w:val="en-GB" w:eastAsia="fr-FR"/>
        </w:rPr>
      </w:pPr>
      <w:r>
        <w:rPr>
          <w:lang w:val="en-GB" w:eastAsia="fr-FR"/>
        </w:rPr>
        <w:t>A window requests the user to s</w:t>
      </w:r>
      <w:r w:rsidR="00BE3186" w:rsidRPr="00254781">
        <w:rPr>
          <w:lang w:val="en-GB" w:eastAsia="fr-FR"/>
        </w:rPr>
        <w:t xml:space="preserve">elect </w:t>
      </w:r>
      <w:r w:rsidR="00254781" w:rsidRPr="00254781">
        <w:rPr>
          <w:lang w:val="en-GB" w:eastAsia="fr-FR"/>
        </w:rPr>
        <w:t>a target UML Cameo file</w:t>
      </w:r>
      <w:r>
        <w:rPr>
          <w:lang w:val="en-GB" w:eastAsia="fr-FR"/>
        </w:rPr>
        <w:t>:</w:t>
      </w:r>
    </w:p>
    <w:p w14:paraId="644F46CB" w14:textId="11321128" w:rsidR="00FB3EEF" w:rsidRDefault="00BE3186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48C8E1C7" wp14:editId="14778C4D">
            <wp:extent cx="3029958" cy="1625600"/>
            <wp:effectExtent l="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687" cy="16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D98A" w14:textId="77777777" w:rsidR="00BE3186" w:rsidRDefault="00BE3186" w:rsidP="00FB3EEF">
      <w:pPr>
        <w:rPr>
          <w:lang w:val="en-GB" w:eastAsia="fr-FR"/>
        </w:rPr>
      </w:pPr>
    </w:p>
    <w:p w14:paraId="6A9153FA" w14:textId="77777777" w:rsidR="00BE3186" w:rsidRDefault="00BE3186" w:rsidP="00FB3EEF">
      <w:pPr>
        <w:rPr>
          <w:lang w:val="en-GB" w:eastAsia="fr-FR"/>
        </w:rPr>
      </w:pPr>
    </w:p>
    <w:p w14:paraId="0A0DDC83" w14:textId="247C6582" w:rsidR="00FB3EEF" w:rsidRDefault="00FB3EEF" w:rsidP="00841828">
      <w:pPr>
        <w:rPr>
          <w:lang w:val="en-GB" w:eastAsia="fr-FR"/>
        </w:rPr>
      </w:pPr>
      <w:r>
        <w:rPr>
          <w:lang w:val="en-GB" w:eastAsia="fr-FR"/>
        </w:rPr>
        <w:t>If the target uml file doesn’t exist, the OK button is not available and an error message informs that t</w:t>
      </w:r>
      <w:r w:rsidR="00841828">
        <w:rPr>
          <w:lang w:val="en-GB" w:eastAsia="fr-FR"/>
        </w:rPr>
        <w:t>here is not input file defined.</w:t>
      </w:r>
    </w:p>
    <w:p w14:paraId="2926A0B9" w14:textId="77777777" w:rsidR="00BE3186" w:rsidRDefault="00BE3186" w:rsidP="00841828">
      <w:pPr>
        <w:rPr>
          <w:lang w:val="en-GB" w:eastAsia="fr-FR"/>
        </w:rPr>
      </w:pPr>
    </w:p>
    <w:p w14:paraId="49F09ED1" w14:textId="09FB71C4" w:rsidR="00BE3186" w:rsidRDefault="00BE3186" w:rsidP="00564CAF">
      <w:pPr>
        <w:jc w:val="center"/>
        <w:rPr>
          <w:lang w:val="en-GB" w:eastAsia="fr-FR"/>
        </w:rPr>
      </w:pPr>
      <w:r>
        <w:rPr>
          <w:noProof/>
        </w:rPr>
        <w:drawing>
          <wp:inline distT="0" distB="0" distL="0" distR="0" wp14:anchorId="0E48108C" wp14:editId="5324EE9B">
            <wp:extent cx="3357880" cy="1820518"/>
            <wp:effectExtent l="0" t="0" r="0" b="8890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53" cy="18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DE6" w14:textId="77777777" w:rsidR="00BE3186" w:rsidRDefault="00BE3186" w:rsidP="00841828">
      <w:pPr>
        <w:rPr>
          <w:lang w:val="en-GB" w:eastAsia="fr-FR"/>
        </w:rPr>
      </w:pPr>
    </w:p>
    <w:p w14:paraId="1DC06016" w14:textId="521DB972" w:rsidR="00254781" w:rsidRDefault="00254781" w:rsidP="00841828">
      <w:pPr>
        <w:rPr>
          <w:lang w:val="en-GB" w:eastAsia="fr-FR"/>
        </w:rPr>
      </w:pPr>
      <w:r>
        <w:rPr>
          <w:lang w:val="en-GB" w:eastAsia="fr-FR"/>
        </w:rPr>
        <w:t>All the profiles files used in the exported Cameo UML file are generated in the same directory.</w:t>
      </w:r>
    </w:p>
    <w:p w14:paraId="6C23266E" w14:textId="1B0B7ED9" w:rsidR="00BE3186" w:rsidRDefault="004D0077" w:rsidP="00564CAF">
      <w:pPr>
        <w:jc w:val="center"/>
        <w:rPr>
          <w:lang w:val="en-GB" w:eastAsia="fr-FR"/>
        </w:rPr>
      </w:pPr>
      <w:r>
        <w:rPr>
          <w:noProof/>
        </w:rPr>
        <w:lastRenderedPageBreak/>
        <w:drawing>
          <wp:inline distT="0" distB="0" distL="0" distR="0" wp14:anchorId="230DF95D" wp14:editId="4AE28D72">
            <wp:extent cx="3632200" cy="2248879"/>
            <wp:effectExtent l="0" t="0" r="6350" b="0"/>
            <wp:docPr id="385" name="Imag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5" cy="22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F6A" w14:textId="77777777" w:rsidR="004D0077" w:rsidRDefault="004D0077" w:rsidP="00841828">
      <w:pPr>
        <w:rPr>
          <w:lang w:val="en-GB" w:eastAsia="fr-FR"/>
        </w:rPr>
      </w:pPr>
    </w:p>
    <w:p w14:paraId="4E5DC2AB" w14:textId="77777777" w:rsidR="004D0077" w:rsidRPr="00841828" w:rsidRDefault="004D0077" w:rsidP="00841828">
      <w:pPr>
        <w:rPr>
          <w:lang w:val="en-GB" w:eastAsia="fr-FR"/>
        </w:rPr>
      </w:pPr>
    </w:p>
    <w:p w14:paraId="154901EE" w14:textId="1EBE54E7" w:rsidR="006F7CB3" w:rsidRDefault="004E1647" w:rsidP="003E417B">
      <w:pPr>
        <w:pStyle w:val="Titre3"/>
      </w:pPr>
      <w:bookmarkStart w:id="15" w:name="_Toc27391016"/>
      <w:r>
        <w:t>Iterative export</w:t>
      </w:r>
      <w:bookmarkEnd w:id="15"/>
    </w:p>
    <w:p w14:paraId="42A24B3D" w14:textId="0935247E" w:rsidR="00FB3EEF" w:rsidRDefault="00FB3EEF" w:rsidP="00FB3EEF">
      <w:pPr>
        <w:rPr>
          <w:lang w:val="en-GB" w:eastAsia="fr-FR"/>
        </w:rPr>
      </w:pPr>
      <w:r>
        <w:rPr>
          <w:lang w:val="en-GB" w:eastAsia="fr-FR"/>
        </w:rPr>
        <w:t xml:space="preserve">The user can export several times the same </w:t>
      </w:r>
      <w:r w:rsidR="003436B7">
        <w:rPr>
          <w:lang w:val="en-GB" w:eastAsia="fr-FR"/>
        </w:rPr>
        <w:t>Capella</w:t>
      </w:r>
      <w:r>
        <w:rPr>
          <w:lang w:val="en-GB" w:eastAsia="fr-FR"/>
        </w:rPr>
        <w:t xml:space="preserve"> model (with local modifications) in the same SysML model.</w:t>
      </w:r>
    </w:p>
    <w:p w14:paraId="672D47B6" w14:textId="564A63E7" w:rsidR="00FB3EEF" w:rsidRDefault="00FB3EEF" w:rsidP="00FB3EEF">
      <w:pPr>
        <w:rPr>
          <w:lang w:val="en-GB" w:eastAsia="fr-FR"/>
        </w:rPr>
      </w:pPr>
      <w:r>
        <w:rPr>
          <w:lang w:val="en-GB" w:eastAsia="fr-FR"/>
        </w:rPr>
        <w:t xml:space="preserve">In this case, a </w:t>
      </w:r>
      <w:r w:rsidR="004E1647">
        <w:rPr>
          <w:lang w:val="en-GB" w:eastAsia="fr-FR"/>
        </w:rPr>
        <w:t>merge</w:t>
      </w:r>
      <w:r>
        <w:rPr>
          <w:lang w:val="en-GB" w:eastAsia="fr-FR"/>
        </w:rPr>
        <w:t xml:space="preserve"> wizard is displayed and shows the differences between the previous export and the new export. </w:t>
      </w:r>
    </w:p>
    <w:p w14:paraId="4F25082D" w14:textId="77777777" w:rsidR="00FB3EEF" w:rsidRPr="00D316C0" w:rsidRDefault="00FB3EEF" w:rsidP="00FB3EEF">
      <w:pPr>
        <w:rPr>
          <w:lang w:val="en-GB" w:eastAsia="fr-FR"/>
        </w:rPr>
      </w:pPr>
      <w:r>
        <w:rPr>
          <w:lang w:val="en-GB" w:eastAsia="fr-FR"/>
        </w:rPr>
        <w:t>If there are conflicts, the wizard proposes to remove or to keep the new modifications.</w:t>
      </w:r>
    </w:p>
    <w:p w14:paraId="4A2742F1" w14:textId="77777777" w:rsidR="006F7CB3" w:rsidRDefault="006F7CB3" w:rsidP="00564CAF">
      <w:pPr>
        <w:rPr>
          <w:rFonts w:ascii="Times New Roman" w:hAnsi="Times New Roman"/>
          <w:spacing w:val="0"/>
          <w:szCs w:val="20"/>
          <w:lang w:val="en-GB" w:eastAsia="fr-FR"/>
        </w:rPr>
      </w:pPr>
    </w:p>
    <w:p w14:paraId="7E01F24F" w14:textId="5A24A92C" w:rsidR="004D0077" w:rsidRPr="00FB3EEF" w:rsidRDefault="004D0077" w:rsidP="00564CAF">
      <w:pPr>
        <w:jc w:val="center"/>
        <w:rPr>
          <w:rFonts w:ascii="Times New Roman" w:hAnsi="Times New Roman"/>
          <w:spacing w:val="0"/>
          <w:szCs w:val="20"/>
          <w:lang w:val="en-GB" w:eastAsia="fr-FR"/>
        </w:rPr>
      </w:pPr>
      <w:r>
        <w:rPr>
          <w:noProof/>
        </w:rPr>
        <w:drawing>
          <wp:inline distT="0" distB="0" distL="0" distR="0" wp14:anchorId="4B7AF325" wp14:editId="70591FC9">
            <wp:extent cx="3108143" cy="2016760"/>
            <wp:effectExtent l="0" t="0" r="0" b="2540"/>
            <wp:docPr id="386" name="Imag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173" cy="2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DC3" w14:textId="365CD7C0" w:rsidR="00396A5A" w:rsidRDefault="004E1647" w:rsidP="00396A5A">
      <w:pPr>
        <w:pStyle w:val="Titre1"/>
      </w:pPr>
      <w:bookmarkStart w:id="16" w:name="_Toc27391017"/>
      <w:r>
        <w:lastRenderedPageBreak/>
        <w:t xml:space="preserve">Mapping rules </w:t>
      </w:r>
      <w:r w:rsidR="00396A5A">
        <w:t xml:space="preserve">SysML / </w:t>
      </w:r>
      <w:r w:rsidR="003436B7">
        <w:t>Capella</w:t>
      </w:r>
      <w:bookmarkEnd w:id="16"/>
      <w:r w:rsidR="00396A5A">
        <w:t xml:space="preserve"> </w:t>
      </w:r>
    </w:p>
    <w:p w14:paraId="2E08B0C9" w14:textId="7C8EEEE4" w:rsidR="00360495" w:rsidRPr="00280BB5" w:rsidRDefault="00396A5A" w:rsidP="00280BB5">
      <w:pPr>
        <w:pStyle w:val="Titre2"/>
      </w:pPr>
      <w:bookmarkStart w:id="17" w:name="_Toc27391018"/>
      <w:r>
        <w:t>Activities</w:t>
      </w:r>
      <w:bookmarkEnd w:id="17"/>
      <w:r w:rsidR="00360495" w:rsidRPr="0007289D">
        <w:rPr>
          <w:noProof/>
        </w:rPr>
        <w:t xml:space="preserve">                                                </w:t>
      </w:r>
    </w:p>
    <w:p w14:paraId="6F4B9DD7" w14:textId="76E7053D" w:rsidR="00360495" w:rsidRDefault="00360495" w:rsidP="00360495">
      <w:pPr>
        <w:pStyle w:val="Paragraphedeliste"/>
        <w:ind w:left="720"/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666"/>
        <w:gridCol w:w="3637"/>
      </w:tblGrid>
      <w:tr w:rsidR="00C71695" w14:paraId="659E56AC" w14:textId="77777777" w:rsidTr="00564CAF">
        <w:trPr>
          <w:jc w:val="center"/>
        </w:trPr>
        <w:tc>
          <w:tcPr>
            <w:tcW w:w="4741" w:type="dxa"/>
            <w:shd w:val="clear" w:color="auto" w:fill="DDD9C3" w:themeFill="background2" w:themeFillShade="E6"/>
          </w:tcPr>
          <w:p w14:paraId="070278D2" w14:textId="0248A480" w:rsidR="00C71695" w:rsidRPr="00C71695" w:rsidRDefault="00C71695" w:rsidP="00360495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709" w:type="dxa"/>
            <w:shd w:val="clear" w:color="auto" w:fill="DDD9C3" w:themeFill="background2" w:themeFillShade="E6"/>
          </w:tcPr>
          <w:p w14:paraId="04E1CDBC" w14:textId="367DBBD0" w:rsidR="00C71695" w:rsidRPr="00C71695" w:rsidRDefault="003436B7" w:rsidP="00360495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C71695" w14:paraId="1E78E1CB" w14:textId="77777777" w:rsidTr="00564CAF">
        <w:trPr>
          <w:jc w:val="center"/>
        </w:trPr>
        <w:tc>
          <w:tcPr>
            <w:tcW w:w="4741" w:type="dxa"/>
          </w:tcPr>
          <w:p w14:paraId="066FF93A" w14:textId="5B654457" w:rsidR="00C71695" w:rsidRDefault="00C71695" w:rsidP="00360495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81280" behindDoc="0" locked="0" layoutInCell="1" allowOverlap="1" wp14:anchorId="56FB9EB6" wp14:editId="7EF7675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159385</wp:posOffset>
                  </wp:positionV>
                  <wp:extent cx="1513840" cy="231775"/>
                  <wp:effectExtent l="0" t="0" r="0" b="0"/>
                  <wp:wrapTight wrapText="bothSides">
                    <wp:wrapPolygon edited="0">
                      <wp:start x="0" y="0"/>
                      <wp:lineTo x="0" y="19529"/>
                      <wp:lineTo x="21201" y="19529"/>
                      <wp:lineTo x="21201" y="0"/>
                      <wp:lineTo x="0" y="0"/>
                    </wp:wrapPolygon>
                  </wp:wrapTight>
                  <wp:docPr id="393" name="Image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Image 39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840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09" w:type="dxa"/>
          </w:tcPr>
          <w:p w14:paraId="10B8D966" w14:textId="07BB4933" w:rsidR="00C71695" w:rsidRDefault="00C71695" w:rsidP="00360495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36F3CD58" wp14:editId="744445D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159385</wp:posOffset>
                  </wp:positionV>
                  <wp:extent cx="899160" cy="263525"/>
                  <wp:effectExtent l="0" t="0" r="0" b="3175"/>
                  <wp:wrapTight wrapText="bothSides">
                    <wp:wrapPolygon edited="0">
                      <wp:start x="0" y="0"/>
                      <wp:lineTo x="0" y="20299"/>
                      <wp:lineTo x="21051" y="20299"/>
                      <wp:lineTo x="21051" y="0"/>
                      <wp:lineTo x="0" y="0"/>
                    </wp:wrapPolygon>
                  </wp:wrapTight>
                  <wp:docPr id="394" name="Image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 39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0" cy="2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1695" w14:paraId="14E8EEAD" w14:textId="77777777" w:rsidTr="00564CAF">
        <w:trPr>
          <w:jc w:val="center"/>
        </w:trPr>
        <w:tc>
          <w:tcPr>
            <w:tcW w:w="4741" w:type="dxa"/>
          </w:tcPr>
          <w:p w14:paraId="00151128" w14:textId="77777777" w:rsidR="00C71695" w:rsidRDefault="00C71695" w:rsidP="00360495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Activity</w:t>
            </w:r>
          </w:p>
          <w:p w14:paraId="585621D0" w14:textId="5E2B3253" w:rsidR="0027396F" w:rsidRDefault="0027396F" w:rsidP="00360495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Container : Behavior package</w:t>
            </w:r>
          </w:p>
        </w:tc>
        <w:tc>
          <w:tcPr>
            <w:tcW w:w="3709" w:type="dxa"/>
          </w:tcPr>
          <w:p w14:paraId="3A368A19" w14:textId="77777777" w:rsidR="00C71695" w:rsidRDefault="00C71695" w:rsidP="00360495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LogicalFunction</w:t>
            </w:r>
          </w:p>
          <w:p w14:paraId="7B5C0997" w14:textId="263BFAAC" w:rsidR="0027396F" w:rsidRDefault="0027396F" w:rsidP="00360495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Container : Logical Functions package</w:t>
            </w:r>
          </w:p>
        </w:tc>
      </w:tr>
    </w:tbl>
    <w:p w14:paraId="5C50B0E9" w14:textId="77777777" w:rsidR="005E09BF" w:rsidRPr="00E45BF6" w:rsidRDefault="005E09BF" w:rsidP="00E45BF6">
      <w:pPr>
        <w:rPr>
          <w:lang w:val="en-GB" w:eastAsia="fr-FR"/>
        </w:rPr>
      </w:pPr>
    </w:p>
    <w:p w14:paraId="1494E06A" w14:textId="0C678A55" w:rsidR="0052518B" w:rsidRDefault="0052518B" w:rsidP="00360495">
      <w:pPr>
        <w:pStyle w:val="Paragraphedeliste"/>
        <w:ind w:left="720"/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18"/>
        <w:gridCol w:w="3585"/>
      </w:tblGrid>
      <w:tr w:rsidR="0027396F" w14:paraId="1FAD5F27" w14:textId="77777777" w:rsidTr="00564CAF">
        <w:trPr>
          <w:jc w:val="center"/>
        </w:trPr>
        <w:tc>
          <w:tcPr>
            <w:tcW w:w="4788" w:type="dxa"/>
            <w:shd w:val="clear" w:color="auto" w:fill="DDD9C3" w:themeFill="background2" w:themeFillShade="E6"/>
          </w:tcPr>
          <w:p w14:paraId="54E06CC3" w14:textId="77777777" w:rsidR="0027396F" w:rsidRPr="00C71695" w:rsidRDefault="0027396F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662" w:type="dxa"/>
            <w:shd w:val="clear" w:color="auto" w:fill="DDD9C3" w:themeFill="background2" w:themeFillShade="E6"/>
          </w:tcPr>
          <w:p w14:paraId="40B94C35" w14:textId="24E97638" w:rsidR="0027396F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27396F" w14:paraId="2849C994" w14:textId="77777777" w:rsidTr="00564CAF">
        <w:trPr>
          <w:jc w:val="center"/>
        </w:trPr>
        <w:tc>
          <w:tcPr>
            <w:tcW w:w="4788" w:type="dxa"/>
          </w:tcPr>
          <w:p w14:paraId="59282319" w14:textId="05D117B0" w:rsidR="0027396F" w:rsidRDefault="0027396F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88448" behindDoc="0" locked="0" layoutInCell="1" allowOverlap="1" wp14:anchorId="41867229" wp14:editId="7A37ABF5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41910</wp:posOffset>
                  </wp:positionV>
                  <wp:extent cx="1767840" cy="1039495"/>
                  <wp:effectExtent l="0" t="0" r="3810" b="8255"/>
                  <wp:wrapTight wrapText="bothSides">
                    <wp:wrapPolygon edited="0">
                      <wp:start x="0" y="0"/>
                      <wp:lineTo x="0" y="21376"/>
                      <wp:lineTo x="21414" y="21376"/>
                      <wp:lineTo x="21414" y="0"/>
                      <wp:lineTo x="0" y="0"/>
                    </wp:wrapPolygon>
                  </wp:wrapTight>
                  <wp:docPr id="395" name="Imag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Image 39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3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62" w:type="dxa"/>
          </w:tcPr>
          <w:p w14:paraId="73D75E4E" w14:textId="2A375539" w:rsidR="0027396F" w:rsidRDefault="0027396F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27CD234E" wp14:editId="44CCBD08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159385</wp:posOffset>
                  </wp:positionV>
                  <wp:extent cx="955040" cy="267970"/>
                  <wp:effectExtent l="0" t="0" r="0" b="0"/>
                  <wp:wrapTight wrapText="bothSides">
                    <wp:wrapPolygon edited="0">
                      <wp:start x="0" y="0"/>
                      <wp:lineTo x="0" y="19962"/>
                      <wp:lineTo x="21112" y="19962"/>
                      <wp:lineTo x="21112" y="0"/>
                      <wp:lineTo x="0" y="0"/>
                    </wp:wrapPolygon>
                  </wp:wrapTight>
                  <wp:docPr id="396" name="Imag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 39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396F" w14:paraId="5F3762AF" w14:textId="77777777" w:rsidTr="00564CAF">
        <w:trPr>
          <w:jc w:val="center"/>
        </w:trPr>
        <w:tc>
          <w:tcPr>
            <w:tcW w:w="4788" w:type="dxa"/>
          </w:tcPr>
          <w:p w14:paraId="31C6F454" w14:textId="0C3295A3" w:rsidR="0027396F" w:rsidRDefault="0027396F" w:rsidP="006B68EE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CallBehaviorAction</w:t>
            </w:r>
          </w:p>
          <w:p w14:paraId="389811E2" w14:textId="546211C1" w:rsidR="0027396F" w:rsidRDefault="0027396F" w:rsidP="0027396F">
            <w:pPr>
              <w:pStyle w:val="Paragraphedeliste"/>
              <w:ind w:left="0"/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Container : Activity</w:t>
            </w:r>
          </w:p>
        </w:tc>
        <w:tc>
          <w:tcPr>
            <w:tcW w:w="3662" w:type="dxa"/>
          </w:tcPr>
          <w:p w14:paraId="3CF2DD00" w14:textId="300F700B" w:rsidR="0027396F" w:rsidRPr="0027396F" w:rsidRDefault="0027396F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27396F">
              <w:rPr>
                <w:noProof/>
                <w:lang w:eastAsia="fr-FR"/>
              </w:rPr>
              <w:t>Logical Function</w:t>
            </w:r>
          </w:p>
          <w:p w14:paraId="4C1510EE" w14:textId="70BEA844" w:rsidR="0027396F" w:rsidRPr="0027396F" w:rsidRDefault="0027396F" w:rsidP="0027396F">
            <w:pPr>
              <w:pStyle w:val="Paragraphedeliste"/>
              <w:ind w:left="0"/>
              <w:rPr>
                <w:noProof/>
                <w:lang w:eastAsia="fr-FR"/>
              </w:rPr>
            </w:pPr>
            <w:r w:rsidRPr="0027396F">
              <w:rPr>
                <w:noProof/>
                <w:lang w:eastAsia="fr-FR"/>
              </w:rPr>
              <w:t>Container : Logical Function</w:t>
            </w:r>
          </w:p>
        </w:tc>
      </w:tr>
    </w:tbl>
    <w:p w14:paraId="45A4066C" w14:textId="77777777" w:rsidR="0027396F" w:rsidRPr="00E45BF6" w:rsidRDefault="0027396F" w:rsidP="00E45BF6">
      <w:pPr>
        <w:rPr>
          <w:lang w:val="en-GB" w:eastAsia="fr-FR"/>
        </w:rPr>
      </w:pPr>
    </w:p>
    <w:p w14:paraId="2E017B90" w14:textId="226D53FF" w:rsidR="0052518B" w:rsidRPr="00E45BF6" w:rsidRDefault="0052518B" w:rsidP="00E45BF6">
      <w:pPr>
        <w:rPr>
          <w:lang w:val="en-GB" w:eastAsia="fr-FR"/>
        </w:rPr>
      </w:pPr>
    </w:p>
    <w:p w14:paraId="175F6A15" w14:textId="74CCD98B" w:rsidR="00360495" w:rsidRDefault="00360495" w:rsidP="00360495">
      <w:pPr>
        <w:pStyle w:val="Paragraphedeliste"/>
        <w:ind w:left="720"/>
        <w:rPr>
          <w:noProof/>
          <w:lang w:val="fr-FR" w:eastAsia="fr-FR"/>
        </w:rPr>
      </w:pPr>
      <w:r w:rsidRPr="00360495">
        <w:rPr>
          <w:noProof/>
          <w:lang w:val="fr-FR" w:eastAsia="fr-FR"/>
        </w:rPr>
        <w:t xml:space="preserve"> </w:t>
      </w:r>
      <w:r>
        <w:rPr>
          <w:noProof/>
          <w:lang w:val="fr-FR" w:eastAsia="fr-FR"/>
        </w:rPr>
        <w:t xml:space="preserve">                 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324"/>
        <w:gridCol w:w="3979"/>
      </w:tblGrid>
      <w:tr w:rsidR="00937267" w14:paraId="328B0A5E" w14:textId="77777777" w:rsidTr="00564CAF">
        <w:trPr>
          <w:jc w:val="center"/>
        </w:trPr>
        <w:tc>
          <w:tcPr>
            <w:tcW w:w="4395" w:type="dxa"/>
            <w:shd w:val="clear" w:color="auto" w:fill="DDD9C3" w:themeFill="background2" w:themeFillShade="E6"/>
          </w:tcPr>
          <w:p w14:paraId="122FF4A2" w14:textId="77777777" w:rsidR="0027396F" w:rsidRPr="00C71695" w:rsidRDefault="0027396F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4055" w:type="dxa"/>
            <w:shd w:val="clear" w:color="auto" w:fill="DDD9C3" w:themeFill="background2" w:themeFillShade="E6"/>
          </w:tcPr>
          <w:p w14:paraId="54C8B315" w14:textId="785180ED" w:rsidR="0027396F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937267" w14:paraId="105A667E" w14:textId="77777777" w:rsidTr="00564CAF">
        <w:trPr>
          <w:jc w:val="center"/>
        </w:trPr>
        <w:tc>
          <w:tcPr>
            <w:tcW w:w="4395" w:type="dxa"/>
          </w:tcPr>
          <w:p w14:paraId="1B19748B" w14:textId="392F5744" w:rsidR="0027396F" w:rsidRDefault="0027396F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97664" behindDoc="0" locked="0" layoutInCell="1" allowOverlap="1" wp14:anchorId="683390A3" wp14:editId="7D7CAC73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77470</wp:posOffset>
                  </wp:positionV>
                  <wp:extent cx="1873885" cy="883920"/>
                  <wp:effectExtent l="0" t="0" r="0" b="0"/>
                  <wp:wrapTight wrapText="bothSides">
                    <wp:wrapPolygon edited="0">
                      <wp:start x="0" y="0"/>
                      <wp:lineTo x="0" y="20948"/>
                      <wp:lineTo x="21300" y="20948"/>
                      <wp:lineTo x="21300" y="0"/>
                      <wp:lineTo x="0" y="0"/>
                    </wp:wrapPolygon>
                  </wp:wrapTight>
                  <wp:docPr id="397" name="Imag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Image 39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85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5" w:type="dxa"/>
          </w:tcPr>
          <w:p w14:paraId="3A98BB68" w14:textId="3FE3C15E" w:rsidR="0027396F" w:rsidRDefault="0027396F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95616" behindDoc="0" locked="0" layoutInCell="1" allowOverlap="1" wp14:anchorId="1F7E08A5" wp14:editId="32F0C21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914400" cy="327660"/>
                  <wp:effectExtent l="0" t="0" r="0" b="0"/>
                  <wp:wrapNone/>
                  <wp:docPr id="398" name="Imag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 39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37267" w14:paraId="1C12972A" w14:textId="77777777" w:rsidTr="00564CAF">
        <w:trPr>
          <w:jc w:val="center"/>
        </w:trPr>
        <w:tc>
          <w:tcPr>
            <w:tcW w:w="4395" w:type="dxa"/>
          </w:tcPr>
          <w:p w14:paraId="771A9DDA" w14:textId="35CAA060" w:rsidR="0027396F" w:rsidRPr="0027396F" w:rsidRDefault="0027396F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27396F">
              <w:rPr>
                <w:noProof/>
                <w:lang w:eastAsia="fr-FR"/>
              </w:rPr>
              <w:t>ActivityNodeParameter, Pin</w:t>
            </w:r>
          </w:p>
          <w:p w14:paraId="39775A2B" w14:textId="77777777" w:rsidR="0027396F" w:rsidRDefault="0027396F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Direction</w:t>
            </w:r>
            <w:r w:rsidRPr="0027396F">
              <w:rPr>
                <w:noProof/>
                <w:lang w:eastAsia="fr-FR"/>
              </w:rPr>
              <w:t> :</w:t>
            </w:r>
            <w:r>
              <w:rPr>
                <w:noProof/>
                <w:lang w:eastAsia="fr-FR"/>
              </w:rPr>
              <w:t xml:space="preserve"> </w:t>
            </w:r>
          </w:p>
          <w:p w14:paraId="1AEC26D2" w14:textId="4A18068E" w:rsidR="0027396F" w:rsidRDefault="0027396F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-</w:t>
            </w:r>
            <w:r w:rsidRPr="0027396F">
              <w:rPr>
                <w:noProof/>
                <w:lang w:eastAsia="fr-FR"/>
              </w:rPr>
              <w:t xml:space="preserve"> CallBehaviorA</w:t>
            </w:r>
            <w:r>
              <w:rPr>
                <w:noProof/>
                <w:lang w:eastAsia="fr-FR"/>
              </w:rPr>
              <w:t>ction results OutputPin</w:t>
            </w:r>
          </w:p>
          <w:p w14:paraId="75087254" w14:textId="3E7C2FB8" w:rsidR="0027396F" w:rsidRPr="0027396F" w:rsidRDefault="00937267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- </w:t>
            </w:r>
            <w:r w:rsidR="0027396F">
              <w:rPr>
                <w:noProof/>
                <w:lang w:eastAsia="fr-FR"/>
              </w:rPr>
              <w:t>CallBehaviorAction arguments InputP</w:t>
            </w:r>
            <w:r>
              <w:rPr>
                <w:noProof/>
                <w:lang w:eastAsia="fr-FR"/>
              </w:rPr>
              <w:t>in</w:t>
            </w:r>
          </w:p>
          <w:p w14:paraId="5326A93C" w14:textId="295B5FAF" w:rsidR="0027396F" w:rsidRPr="0027396F" w:rsidRDefault="0027396F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Activity</w:t>
            </w:r>
          </w:p>
        </w:tc>
        <w:tc>
          <w:tcPr>
            <w:tcW w:w="4055" w:type="dxa"/>
          </w:tcPr>
          <w:p w14:paraId="0D373226" w14:textId="64852C40" w:rsidR="0027396F" w:rsidRDefault="0027396F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Function Port</w:t>
            </w:r>
          </w:p>
          <w:p w14:paraId="4BFA1FB8" w14:textId="6D009D44" w:rsidR="0027396F" w:rsidRDefault="0027396F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Direction</w:t>
            </w:r>
            <w:r w:rsidR="00937267">
              <w:rPr>
                <w:noProof/>
                <w:lang w:eastAsia="fr-FR"/>
              </w:rPr>
              <w:t>:</w:t>
            </w:r>
          </w:p>
          <w:p w14:paraId="3D3F8AB3" w14:textId="2672781D" w:rsidR="00937267" w:rsidRDefault="00937267" w:rsidP="00937267">
            <w:pPr>
              <w:pStyle w:val="Paragraphedeliste"/>
              <w:numPr>
                <w:ilvl w:val="0"/>
                <w:numId w:val="43"/>
              </w:num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FunctionOutPutPort</w:t>
            </w:r>
          </w:p>
          <w:p w14:paraId="1076ACC8" w14:textId="06B64E9D" w:rsidR="00937267" w:rsidRDefault="00937267" w:rsidP="00937267">
            <w:pPr>
              <w:pStyle w:val="Paragraphedeliste"/>
              <w:numPr>
                <w:ilvl w:val="0"/>
                <w:numId w:val="43"/>
              </w:num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FunctionInputPort</w:t>
            </w:r>
          </w:p>
          <w:p w14:paraId="1AF296A8" w14:textId="77777777" w:rsidR="00937267" w:rsidRPr="0027396F" w:rsidRDefault="00937267" w:rsidP="00937267">
            <w:pPr>
              <w:pStyle w:val="Paragraphedeliste"/>
              <w:ind w:left="720"/>
              <w:rPr>
                <w:noProof/>
                <w:lang w:eastAsia="fr-FR"/>
              </w:rPr>
            </w:pPr>
          </w:p>
          <w:p w14:paraId="198B9CFF" w14:textId="77777777" w:rsidR="0027396F" w:rsidRPr="0027396F" w:rsidRDefault="0027396F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Logical Function</w:t>
            </w:r>
          </w:p>
        </w:tc>
      </w:tr>
    </w:tbl>
    <w:p w14:paraId="30CADCE9" w14:textId="77777777" w:rsidR="00921683" w:rsidRDefault="00921683" w:rsidP="00921683">
      <w:pPr>
        <w:rPr>
          <w:noProof/>
          <w:lang w:val="en-GB" w:eastAsia="fr-FR"/>
        </w:rPr>
      </w:pPr>
    </w:p>
    <w:p w14:paraId="7189A58B" w14:textId="77777777" w:rsidR="00921683" w:rsidRDefault="00921683" w:rsidP="00921683">
      <w:pPr>
        <w:rPr>
          <w:noProof/>
          <w:lang w:val="en-GB" w:eastAsia="fr-FR"/>
        </w:rPr>
      </w:pPr>
    </w:p>
    <w:p w14:paraId="48A0A99A" w14:textId="77777777" w:rsidR="00921683" w:rsidRDefault="00921683" w:rsidP="00921683">
      <w:pPr>
        <w:rPr>
          <w:noProof/>
          <w:lang w:val="en-GB" w:eastAsia="fr-FR"/>
        </w:rPr>
      </w:pPr>
    </w:p>
    <w:p w14:paraId="56974632" w14:textId="77777777" w:rsidR="00921683" w:rsidRDefault="00921683" w:rsidP="00921683">
      <w:pPr>
        <w:rPr>
          <w:noProof/>
          <w:lang w:val="en-GB" w:eastAsia="fr-FR"/>
        </w:rPr>
      </w:pPr>
    </w:p>
    <w:p w14:paraId="046CD06C" w14:textId="77777777" w:rsidR="00921683" w:rsidRDefault="00921683" w:rsidP="00921683">
      <w:pPr>
        <w:rPr>
          <w:noProof/>
          <w:lang w:val="en-GB" w:eastAsia="fr-FR"/>
        </w:rPr>
      </w:pPr>
    </w:p>
    <w:p w14:paraId="5D84740F" w14:textId="77777777" w:rsidR="00921683" w:rsidRDefault="00921683" w:rsidP="00921683">
      <w:pPr>
        <w:rPr>
          <w:noProof/>
          <w:lang w:val="en-GB" w:eastAsia="fr-FR"/>
        </w:rPr>
      </w:pPr>
    </w:p>
    <w:p w14:paraId="3D653F76" w14:textId="77777777" w:rsidR="00921683" w:rsidRDefault="00921683" w:rsidP="00921683">
      <w:pPr>
        <w:rPr>
          <w:noProof/>
          <w:lang w:val="en-GB" w:eastAsia="fr-FR"/>
        </w:rPr>
      </w:pPr>
    </w:p>
    <w:p w14:paraId="70406DCD" w14:textId="77777777" w:rsidR="00921683" w:rsidRDefault="00921683" w:rsidP="00921683">
      <w:pPr>
        <w:rPr>
          <w:noProof/>
          <w:lang w:val="en-GB" w:eastAsia="fr-FR"/>
        </w:rPr>
      </w:pPr>
    </w:p>
    <w:p w14:paraId="72C14CCD" w14:textId="77777777" w:rsidR="00921683" w:rsidRDefault="00921683" w:rsidP="00921683">
      <w:pPr>
        <w:rPr>
          <w:noProof/>
          <w:lang w:val="en-GB" w:eastAsia="fr-FR"/>
        </w:rPr>
      </w:pPr>
    </w:p>
    <w:p w14:paraId="7CAC5412" w14:textId="77777777" w:rsidR="00921683" w:rsidRDefault="00921683" w:rsidP="00921683">
      <w:pPr>
        <w:rPr>
          <w:noProof/>
          <w:lang w:val="en-GB" w:eastAsia="fr-FR"/>
        </w:rPr>
      </w:pPr>
    </w:p>
    <w:p w14:paraId="7A2243A0" w14:textId="77777777" w:rsidR="00921683" w:rsidRDefault="00921683" w:rsidP="00921683">
      <w:pPr>
        <w:rPr>
          <w:noProof/>
          <w:lang w:val="en-GB" w:eastAsia="fr-FR"/>
        </w:rPr>
      </w:pPr>
    </w:p>
    <w:p w14:paraId="0F895288" w14:textId="77777777" w:rsidR="00921683" w:rsidRDefault="00921683" w:rsidP="00921683">
      <w:pPr>
        <w:rPr>
          <w:noProof/>
          <w:lang w:val="en-GB" w:eastAsia="fr-FR"/>
        </w:rPr>
      </w:pPr>
    </w:p>
    <w:p w14:paraId="626B0CFF" w14:textId="4D7BD4A8" w:rsidR="00FF4132" w:rsidRPr="00921683" w:rsidRDefault="00360495" w:rsidP="00921683">
      <w:pPr>
        <w:rPr>
          <w:lang w:val="en-GB" w:eastAsia="fr-FR"/>
        </w:rPr>
      </w:pPr>
      <w:r w:rsidRPr="00FF4132">
        <w:rPr>
          <w:noProof/>
          <w:lang w:eastAsia="fr-FR"/>
        </w:rPr>
        <w:t xml:space="preserve">      </w:t>
      </w:r>
    </w:p>
    <w:p w14:paraId="3FDE6E80" w14:textId="0DBE9F3C" w:rsidR="00FF4132" w:rsidRPr="00FF4132" w:rsidRDefault="00FF4132" w:rsidP="00FF4132">
      <w:pPr>
        <w:rPr>
          <w:noProof/>
          <w:lang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818"/>
        <w:gridCol w:w="3765"/>
      </w:tblGrid>
      <w:tr w:rsidR="00937267" w14:paraId="76DD8847" w14:textId="77777777" w:rsidTr="00564CAF">
        <w:trPr>
          <w:jc w:val="center"/>
        </w:trPr>
        <w:tc>
          <w:tcPr>
            <w:tcW w:w="3818" w:type="dxa"/>
            <w:shd w:val="clear" w:color="auto" w:fill="DDD9C3" w:themeFill="background2" w:themeFillShade="E6"/>
          </w:tcPr>
          <w:p w14:paraId="7C694C15" w14:textId="77777777" w:rsidR="00937267" w:rsidRPr="00C71695" w:rsidRDefault="0093726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lastRenderedPageBreak/>
              <w:t>Cameo</w:t>
            </w:r>
          </w:p>
        </w:tc>
        <w:tc>
          <w:tcPr>
            <w:tcW w:w="3765" w:type="dxa"/>
            <w:shd w:val="clear" w:color="auto" w:fill="DDD9C3" w:themeFill="background2" w:themeFillShade="E6"/>
          </w:tcPr>
          <w:p w14:paraId="6E98CC2B" w14:textId="533DEAC0" w:rsidR="00937267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937267" w14:paraId="0270F37B" w14:textId="77777777" w:rsidTr="00564CAF">
        <w:trPr>
          <w:jc w:val="center"/>
        </w:trPr>
        <w:tc>
          <w:tcPr>
            <w:tcW w:w="3818" w:type="dxa"/>
          </w:tcPr>
          <w:p w14:paraId="2BC1F2F9" w14:textId="544EFDF7" w:rsidR="00937267" w:rsidRDefault="00937267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571C8D0" wp14:editId="5952F88C">
                  <wp:extent cx="848360" cy="1501140"/>
                  <wp:effectExtent l="0" t="0" r="8890" b="3810"/>
                  <wp:docPr id="411" name="Imag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Image 41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36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4A92F294" w14:textId="6F26F431" w:rsidR="00937267" w:rsidRDefault="00937267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38FBCD0D" wp14:editId="5F15E6ED">
                  <wp:extent cx="907415" cy="1474470"/>
                  <wp:effectExtent l="0" t="0" r="6985" b="0"/>
                  <wp:docPr id="412" name="Imag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 41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41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267" w14:paraId="6CE8576F" w14:textId="77777777" w:rsidTr="00564CAF">
        <w:trPr>
          <w:jc w:val="center"/>
        </w:trPr>
        <w:tc>
          <w:tcPr>
            <w:tcW w:w="3818" w:type="dxa"/>
          </w:tcPr>
          <w:p w14:paraId="423975BF" w14:textId="717B3030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ObjectFlow</w:t>
            </w:r>
          </w:p>
          <w:p w14:paraId="6A0ECAA7" w14:textId="45A8A498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Source: </w:t>
            </w:r>
            <w:r>
              <w:rPr>
                <w:noProof/>
                <w:lang w:eastAsia="fr-FR"/>
              </w:rPr>
              <w:t>ActivityNodeParameter</w:t>
            </w:r>
            <w:r w:rsidR="003E49C0">
              <w:rPr>
                <w:noProof/>
                <w:lang w:eastAsia="fr-FR"/>
              </w:rPr>
              <w:t xml:space="preserve"> or Pin</w:t>
            </w:r>
          </w:p>
          <w:p w14:paraId="7C0F4947" w14:textId="2FF4F168" w:rsidR="00937267" w:rsidRP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Target: </w:t>
            </w:r>
            <w:r>
              <w:rPr>
                <w:noProof/>
                <w:lang w:eastAsia="fr-FR"/>
              </w:rPr>
              <w:t>ActivityNodeParameter</w:t>
            </w:r>
            <w:r w:rsidR="003E49C0">
              <w:rPr>
                <w:noProof/>
                <w:lang w:eastAsia="fr-FR"/>
              </w:rPr>
              <w:t xml:space="preserve"> or Pin</w:t>
            </w:r>
          </w:p>
          <w:p w14:paraId="7420FA98" w14:textId="05617973" w:rsidR="00937267" w:rsidRPr="0027396F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Activity</w:t>
            </w:r>
          </w:p>
        </w:tc>
        <w:tc>
          <w:tcPr>
            <w:tcW w:w="3765" w:type="dxa"/>
          </w:tcPr>
          <w:p w14:paraId="2E70E529" w14:textId="1684B633" w:rsidR="00937267" w:rsidRDefault="00937267" w:rsidP="00937267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FunctionalExchange</w:t>
            </w:r>
          </w:p>
          <w:p w14:paraId="7C4E7C98" w14:textId="7C09D28E" w:rsidR="00937267" w:rsidRDefault="00937267" w:rsidP="00937267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Source</w:t>
            </w:r>
            <w:r>
              <w:rPr>
                <w:b/>
                <w:noProof/>
                <w:lang w:eastAsia="fr-FR"/>
              </w:rPr>
              <w:t xml:space="preserve">: </w:t>
            </w:r>
            <w:r>
              <w:rPr>
                <w:noProof/>
                <w:lang w:eastAsia="fr-FR"/>
              </w:rPr>
              <w:t>FunctionPort</w:t>
            </w:r>
          </w:p>
          <w:p w14:paraId="1FDF89ED" w14:textId="755CE457" w:rsidR="00937267" w:rsidRPr="00937267" w:rsidRDefault="00937267" w:rsidP="00937267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Target</w:t>
            </w:r>
            <w:r>
              <w:rPr>
                <w:noProof/>
                <w:lang w:eastAsia="fr-FR"/>
              </w:rPr>
              <w:t>: FunctionPort</w:t>
            </w:r>
          </w:p>
          <w:p w14:paraId="3C142BFD" w14:textId="77777777" w:rsidR="00937267" w:rsidRPr="0027396F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Logical Function</w:t>
            </w:r>
          </w:p>
        </w:tc>
      </w:tr>
    </w:tbl>
    <w:p w14:paraId="5341F280" w14:textId="6693BBE4" w:rsidR="00FF4132" w:rsidRPr="00FF4132" w:rsidRDefault="00FF4132" w:rsidP="00FF4132">
      <w:pPr>
        <w:rPr>
          <w:noProof/>
          <w:lang w:eastAsia="fr-FR"/>
        </w:rPr>
      </w:pPr>
    </w:p>
    <w:p w14:paraId="2400F5B6" w14:textId="49494B3A" w:rsidR="00FF4132" w:rsidRPr="00FF4132" w:rsidRDefault="00FF4132" w:rsidP="00FF4132">
      <w:pPr>
        <w:rPr>
          <w:noProof/>
          <w:lang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3335"/>
      </w:tblGrid>
      <w:tr w:rsidR="00937267" w14:paraId="4B017FB2" w14:textId="77777777" w:rsidTr="00564CAF">
        <w:trPr>
          <w:jc w:val="center"/>
        </w:trPr>
        <w:tc>
          <w:tcPr>
            <w:tcW w:w="4248" w:type="dxa"/>
            <w:shd w:val="clear" w:color="auto" w:fill="DDD9C3" w:themeFill="background2" w:themeFillShade="E6"/>
          </w:tcPr>
          <w:p w14:paraId="29C0B7AC" w14:textId="77777777" w:rsidR="00937267" w:rsidRPr="00C71695" w:rsidRDefault="0093726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335" w:type="dxa"/>
            <w:shd w:val="clear" w:color="auto" w:fill="DDD9C3" w:themeFill="background2" w:themeFillShade="E6"/>
          </w:tcPr>
          <w:p w14:paraId="615312B4" w14:textId="4F2984CB" w:rsidR="00937267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937267" w14:paraId="66CB4306" w14:textId="77777777" w:rsidTr="00564CAF">
        <w:trPr>
          <w:jc w:val="center"/>
        </w:trPr>
        <w:tc>
          <w:tcPr>
            <w:tcW w:w="4248" w:type="dxa"/>
          </w:tcPr>
          <w:p w14:paraId="138CB69E" w14:textId="64EF79F7" w:rsidR="00937267" w:rsidRDefault="00937267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5226E946" wp14:editId="66490AA8">
                  <wp:extent cx="2560320" cy="1096757"/>
                  <wp:effectExtent l="0" t="0" r="0" b="8255"/>
                  <wp:docPr id="399" name="Imag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Image 39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807" cy="1099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 w14:paraId="184694E8" w14:textId="28B0EE44" w:rsidR="00937267" w:rsidRDefault="00937267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0D1B0FB4" wp14:editId="1B2AB2D7">
                  <wp:extent cx="1101725" cy="1757680"/>
                  <wp:effectExtent l="0" t="0" r="3175" b="0"/>
                  <wp:docPr id="400" name="Imag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 40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725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267" w14:paraId="35F42C85" w14:textId="77777777" w:rsidTr="00564CAF">
        <w:trPr>
          <w:jc w:val="center"/>
        </w:trPr>
        <w:tc>
          <w:tcPr>
            <w:tcW w:w="4248" w:type="dxa"/>
          </w:tcPr>
          <w:p w14:paraId="1ED7269B" w14:textId="77777777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ObjectFlow</w:t>
            </w:r>
          </w:p>
          <w:p w14:paraId="3EF0D197" w14:textId="1EBA5EDA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Source: </w:t>
            </w:r>
            <w:r>
              <w:rPr>
                <w:noProof/>
                <w:lang w:eastAsia="fr-FR"/>
              </w:rPr>
              <w:t>ActivityNodeParameter</w:t>
            </w:r>
            <w:r w:rsidR="003E49C0">
              <w:rPr>
                <w:noProof/>
                <w:lang w:eastAsia="fr-FR"/>
              </w:rPr>
              <w:t xml:space="preserve"> or Pin</w:t>
            </w:r>
          </w:p>
          <w:p w14:paraId="37A55A0F" w14:textId="75AB6984" w:rsidR="00937267" w:rsidRP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Target: </w:t>
            </w:r>
            <w:r>
              <w:rPr>
                <w:noProof/>
                <w:lang w:eastAsia="fr-FR"/>
              </w:rPr>
              <w:t>ActivityNodeParameter</w:t>
            </w:r>
            <w:r w:rsidR="003E49C0">
              <w:rPr>
                <w:noProof/>
                <w:lang w:eastAsia="fr-FR"/>
              </w:rPr>
              <w:t xml:space="preserve"> or Pin</w:t>
            </w:r>
          </w:p>
          <w:p w14:paraId="5D7CC0DF" w14:textId="77777777" w:rsidR="00937267" w:rsidRPr="0027396F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Activity</w:t>
            </w:r>
          </w:p>
        </w:tc>
        <w:tc>
          <w:tcPr>
            <w:tcW w:w="3335" w:type="dxa"/>
          </w:tcPr>
          <w:p w14:paraId="16001989" w14:textId="77777777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FunctionalExchange</w:t>
            </w:r>
          </w:p>
          <w:p w14:paraId="1CE04D2D" w14:textId="77777777" w:rsid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Source</w:t>
            </w:r>
            <w:r>
              <w:rPr>
                <w:b/>
                <w:noProof/>
                <w:lang w:eastAsia="fr-FR"/>
              </w:rPr>
              <w:t xml:space="preserve">: </w:t>
            </w:r>
            <w:r>
              <w:rPr>
                <w:noProof/>
                <w:lang w:eastAsia="fr-FR"/>
              </w:rPr>
              <w:t>FunctionPort</w:t>
            </w:r>
          </w:p>
          <w:p w14:paraId="63FD77DC" w14:textId="77777777" w:rsidR="00937267" w:rsidRPr="00937267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Target</w:t>
            </w:r>
            <w:r>
              <w:rPr>
                <w:noProof/>
                <w:lang w:eastAsia="fr-FR"/>
              </w:rPr>
              <w:t>: FunctionPort</w:t>
            </w:r>
          </w:p>
          <w:p w14:paraId="0DEC1BD3" w14:textId="77777777" w:rsidR="00937267" w:rsidRPr="0027396F" w:rsidRDefault="00937267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> : Logical Function</w:t>
            </w:r>
          </w:p>
        </w:tc>
      </w:tr>
    </w:tbl>
    <w:p w14:paraId="756011ED" w14:textId="6A9E7848" w:rsidR="00DB723A" w:rsidRDefault="00DB723A" w:rsidP="00DB723A">
      <w:pPr>
        <w:rPr>
          <w:lang w:val="en-GB" w:eastAsia="fr-FR"/>
        </w:rPr>
      </w:pPr>
    </w:p>
    <w:p w14:paraId="019CB341" w14:textId="77777777" w:rsidR="00DB723A" w:rsidRDefault="00DB723A" w:rsidP="00DB723A">
      <w:pPr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84"/>
        <w:gridCol w:w="3799"/>
      </w:tblGrid>
      <w:tr w:rsidR="008F5269" w14:paraId="6CEFE4AE" w14:textId="77777777" w:rsidTr="00564CAF">
        <w:trPr>
          <w:jc w:val="center"/>
        </w:trPr>
        <w:tc>
          <w:tcPr>
            <w:tcW w:w="3784" w:type="dxa"/>
            <w:shd w:val="clear" w:color="auto" w:fill="DDD9C3" w:themeFill="background2" w:themeFillShade="E6"/>
          </w:tcPr>
          <w:p w14:paraId="70AE3E78" w14:textId="77777777" w:rsidR="008F5269" w:rsidRPr="00C71695" w:rsidRDefault="008F5269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799" w:type="dxa"/>
            <w:shd w:val="clear" w:color="auto" w:fill="DDD9C3" w:themeFill="background2" w:themeFillShade="E6"/>
          </w:tcPr>
          <w:p w14:paraId="679F7F9F" w14:textId="30905C61" w:rsidR="008F5269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8F5269" w14:paraId="6CAC54B0" w14:textId="77777777" w:rsidTr="00564CAF">
        <w:trPr>
          <w:jc w:val="center"/>
        </w:trPr>
        <w:tc>
          <w:tcPr>
            <w:tcW w:w="3784" w:type="dxa"/>
          </w:tcPr>
          <w:p w14:paraId="4A24D2F5" w14:textId="33081BCA" w:rsidR="008F5269" w:rsidRDefault="008F5269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591ED558" wp14:editId="501B937C">
                  <wp:extent cx="1991360" cy="461010"/>
                  <wp:effectExtent l="0" t="0" r="8890" b="0"/>
                  <wp:docPr id="406" name="Image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 406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360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9" w:type="dxa"/>
          </w:tcPr>
          <w:p w14:paraId="01BDE2A4" w14:textId="0094C006" w:rsidR="008F5269" w:rsidRDefault="008F5269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8F5E248" wp14:editId="4CF5CA6C">
                  <wp:extent cx="2011680" cy="709285"/>
                  <wp:effectExtent l="0" t="0" r="7620" b="0"/>
                  <wp:docPr id="407" name="Imag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Image 40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088" cy="71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269" w14:paraId="13259D77" w14:textId="77777777" w:rsidTr="00564CAF">
        <w:trPr>
          <w:jc w:val="center"/>
        </w:trPr>
        <w:tc>
          <w:tcPr>
            <w:tcW w:w="3784" w:type="dxa"/>
          </w:tcPr>
          <w:p w14:paraId="2A39DD1A" w14:textId="248F809B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Abstraction (Allocation stereotype)</w:t>
            </w:r>
          </w:p>
          <w:p w14:paraId="0F149D56" w14:textId="0E19FD24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8F5269">
              <w:rPr>
                <w:b/>
                <w:noProof/>
                <w:lang w:eastAsia="fr-FR"/>
              </w:rPr>
              <w:t>Client</w:t>
            </w:r>
            <w:r>
              <w:rPr>
                <w:noProof/>
                <w:lang w:eastAsia="fr-FR"/>
              </w:rPr>
              <w:t>: Activity</w:t>
            </w:r>
          </w:p>
          <w:p w14:paraId="1610FB90" w14:textId="4AAF0F1B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8F5269">
              <w:rPr>
                <w:b/>
                <w:noProof/>
                <w:lang w:eastAsia="fr-FR"/>
              </w:rPr>
              <w:t>Supplier</w:t>
            </w:r>
            <w:r>
              <w:rPr>
                <w:noProof/>
                <w:lang w:eastAsia="fr-FR"/>
              </w:rPr>
              <w:t>: Class (Block stereotype)</w:t>
            </w:r>
          </w:p>
          <w:p w14:paraId="25A259AE" w14:textId="30BD783F" w:rsidR="008F5269" w:rsidRPr="0027396F" w:rsidRDefault="008F5269" w:rsidP="008F5269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Behavior package</w:t>
            </w:r>
          </w:p>
        </w:tc>
        <w:tc>
          <w:tcPr>
            <w:tcW w:w="3799" w:type="dxa"/>
          </w:tcPr>
          <w:p w14:paraId="605725A7" w14:textId="7B628EFE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ComponentFunctionalAllocation</w:t>
            </w:r>
          </w:p>
          <w:p w14:paraId="38E35859" w14:textId="2AAC701A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8F5269">
              <w:rPr>
                <w:b/>
                <w:noProof/>
                <w:lang w:eastAsia="fr-FR"/>
              </w:rPr>
              <w:t>Target</w:t>
            </w:r>
            <w:r>
              <w:rPr>
                <w:noProof/>
                <w:lang w:eastAsia="fr-FR"/>
              </w:rPr>
              <w:t>: LogicalFunction</w:t>
            </w:r>
          </w:p>
          <w:p w14:paraId="01880DA7" w14:textId="2A189362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8F5269">
              <w:rPr>
                <w:b/>
                <w:noProof/>
                <w:lang w:eastAsia="fr-FR"/>
              </w:rPr>
              <w:t>Source</w:t>
            </w:r>
            <w:r>
              <w:rPr>
                <w:noProof/>
                <w:lang w:eastAsia="fr-FR"/>
              </w:rPr>
              <w:t>: LogicalComponent</w:t>
            </w:r>
          </w:p>
          <w:p w14:paraId="0E37F102" w14:textId="1D3DB7E4" w:rsidR="008F5269" w:rsidRPr="0027396F" w:rsidRDefault="008F5269" w:rsidP="008F5269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LogicalComponent</w:t>
            </w:r>
          </w:p>
        </w:tc>
      </w:tr>
    </w:tbl>
    <w:p w14:paraId="7395655B" w14:textId="151B0A35" w:rsidR="00DB723A" w:rsidRDefault="00DB723A" w:rsidP="00DB723A">
      <w:pPr>
        <w:rPr>
          <w:lang w:val="en-GB" w:eastAsia="fr-FR"/>
        </w:rPr>
      </w:pPr>
    </w:p>
    <w:p w14:paraId="7D6055B9" w14:textId="77777777" w:rsidR="00270929" w:rsidRDefault="00270929" w:rsidP="00DB723A">
      <w:pPr>
        <w:rPr>
          <w:lang w:val="en-GB" w:eastAsia="fr-FR"/>
        </w:rPr>
      </w:pPr>
    </w:p>
    <w:p w14:paraId="1FC0F36C" w14:textId="77777777" w:rsidR="00270929" w:rsidRDefault="00270929" w:rsidP="00DB723A">
      <w:pPr>
        <w:rPr>
          <w:lang w:val="en-GB" w:eastAsia="fr-FR"/>
        </w:rPr>
      </w:pPr>
    </w:p>
    <w:p w14:paraId="0A753886" w14:textId="77777777" w:rsidR="009823F5" w:rsidRDefault="009823F5" w:rsidP="00396A5A">
      <w:pPr>
        <w:rPr>
          <w:lang w:val="en-GB" w:eastAsia="fr-FR"/>
        </w:rPr>
      </w:pPr>
    </w:p>
    <w:p w14:paraId="222FD332" w14:textId="77777777" w:rsidR="00921683" w:rsidRDefault="00921683" w:rsidP="00396A5A">
      <w:pPr>
        <w:rPr>
          <w:lang w:val="en-GB" w:eastAsia="fr-FR"/>
        </w:rPr>
      </w:pPr>
    </w:p>
    <w:p w14:paraId="1FC5E9F3" w14:textId="77777777" w:rsidR="00921683" w:rsidRDefault="00921683" w:rsidP="00396A5A">
      <w:pPr>
        <w:rPr>
          <w:lang w:val="en-GB" w:eastAsia="fr-FR"/>
        </w:rPr>
      </w:pPr>
    </w:p>
    <w:p w14:paraId="06ACDF61" w14:textId="77777777" w:rsidR="00921683" w:rsidRDefault="00921683" w:rsidP="00396A5A">
      <w:pPr>
        <w:rPr>
          <w:lang w:val="en-GB" w:eastAsia="fr-FR"/>
        </w:rPr>
      </w:pPr>
    </w:p>
    <w:p w14:paraId="07A488CA" w14:textId="77777777" w:rsidR="00396A5A" w:rsidRDefault="00396A5A" w:rsidP="00396A5A">
      <w:pPr>
        <w:pStyle w:val="Titre2"/>
      </w:pPr>
      <w:bookmarkStart w:id="18" w:name="_Toc27391019"/>
      <w:r>
        <w:lastRenderedPageBreak/>
        <w:t>Blocks</w:t>
      </w:r>
      <w:bookmarkEnd w:id="18"/>
    </w:p>
    <w:p w14:paraId="2F050B77" w14:textId="2F093E98" w:rsidR="00396A5A" w:rsidRPr="009823F5" w:rsidRDefault="00396A5A" w:rsidP="00396A5A">
      <w:pPr>
        <w:pStyle w:val="Titre3"/>
      </w:pPr>
      <w:bookmarkStart w:id="19" w:name="_Toc27391020"/>
      <w:r>
        <w:t>Structure blocks</w:t>
      </w:r>
      <w:bookmarkEnd w:id="19"/>
    </w:p>
    <w:p w14:paraId="4071764E" w14:textId="77777777" w:rsidR="008F5269" w:rsidRPr="00E45BF6" w:rsidRDefault="008F5269" w:rsidP="00E45BF6">
      <w:pPr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501"/>
        <w:gridCol w:w="4082"/>
      </w:tblGrid>
      <w:tr w:rsidR="008F5269" w14:paraId="43DEC013" w14:textId="77777777" w:rsidTr="00564CAF">
        <w:trPr>
          <w:jc w:val="center"/>
        </w:trPr>
        <w:tc>
          <w:tcPr>
            <w:tcW w:w="3501" w:type="dxa"/>
            <w:shd w:val="clear" w:color="auto" w:fill="DDD9C3" w:themeFill="background2" w:themeFillShade="E6"/>
          </w:tcPr>
          <w:p w14:paraId="7EDE35D1" w14:textId="77777777" w:rsidR="008F5269" w:rsidRPr="00C71695" w:rsidRDefault="008F5269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4082" w:type="dxa"/>
            <w:shd w:val="clear" w:color="auto" w:fill="DDD9C3" w:themeFill="background2" w:themeFillShade="E6"/>
          </w:tcPr>
          <w:p w14:paraId="2DC39959" w14:textId="5E0D2308" w:rsidR="008F5269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8F5269" w14:paraId="669027AB" w14:textId="77777777" w:rsidTr="00564CAF">
        <w:trPr>
          <w:jc w:val="center"/>
        </w:trPr>
        <w:tc>
          <w:tcPr>
            <w:tcW w:w="3501" w:type="dxa"/>
          </w:tcPr>
          <w:p w14:paraId="537B8373" w14:textId="3ED8B58F" w:rsidR="008F5269" w:rsidRDefault="008F5269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71AC3FC" wp14:editId="0C636AED">
                  <wp:extent cx="1407160" cy="1501775"/>
                  <wp:effectExtent l="0" t="0" r="2540" b="3175"/>
                  <wp:docPr id="195" name="Imag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 19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160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2" w:type="dxa"/>
          </w:tcPr>
          <w:p w14:paraId="446EB7DB" w14:textId="45A87E7C" w:rsidR="008F5269" w:rsidRDefault="008F5269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203EE583" wp14:editId="5D09C9D5">
                  <wp:extent cx="2381250" cy="1428750"/>
                  <wp:effectExtent l="0" t="0" r="0" b="0"/>
                  <wp:docPr id="193" name="Imag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 19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269" w14:paraId="40550C58" w14:textId="77777777" w:rsidTr="00564CAF">
        <w:trPr>
          <w:jc w:val="center"/>
        </w:trPr>
        <w:tc>
          <w:tcPr>
            <w:tcW w:w="3501" w:type="dxa"/>
          </w:tcPr>
          <w:p w14:paraId="434EC687" w14:textId="7111ABDA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Class (Block stereotype)</w:t>
            </w:r>
          </w:p>
          <w:p w14:paraId="6F499779" w14:textId="5EA2E86B" w:rsidR="008F5269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340746">
              <w:rPr>
                <w:b/>
                <w:noProof/>
                <w:lang w:eastAsia="fr-FR"/>
              </w:rPr>
              <w:t>Attribute</w:t>
            </w:r>
            <w:r>
              <w:rPr>
                <w:noProof/>
                <w:lang w:eastAsia="fr-FR"/>
              </w:rPr>
              <w:t>: property (part stereotype)</w:t>
            </w:r>
          </w:p>
          <w:p w14:paraId="2ABB4B75" w14:textId="10D13165" w:rsidR="00340746" w:rsidRDefault="00340746" w:rsidP="0034074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             Property (constraint stereotype)</w:t>
            </w:r>
          </w:p>
          <w:p w14:paraId="1FC8AFEC" w14:textId="77777777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5BE4FF3E" w14:textId="3BF3C0A2" w:rsidR="008F5269" w:rsidRPr="0027396F" w:rsidRDefault="008F5269" w:rsidP="008F5269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Structure package</w:t>
            </w:r>
          </w:p>
        </w:tc>
        <w:tc>
          <w:tcPr>
            <w:tcW w:w="4082" w:type="dxa"/>
          </w:tcPr>
          <w:p w14:paraId="7B20DAD7" w14:textId="72FAA92C" w:rsidR="008F5269" w:rsidRDefault="008F5269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Logical Component</w:t>
            </w:r>
          </w:p>
          <w:p w14:paraId="4460B7EC" w14:textId="03C8DB05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340746">
              <w:rPr>
                <w:b/>
                <w:noProof/>
                <w:lang w:eastAsia="fr-FR"/>
              </w:rPr>
              <w:t>Feature</w:t>
            </w:r>
            <w:r>
              <w:rPr>
                <w:noProof/>
                <w:lang w:eastAsia="fr-FR"/>
              </w:rPr>
              <w:t>: Part</w:t>
            </w:r>
          </w:p>
          <w:p w14:paraId="4B86FCE6" w14:textId="2C3F572D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340746">
              <w:rPr>
                <w:b/>
                <w:noProof/>
                <w:lang w:eastAsia="fr-FR"/>
              </w:rPr>
              <w:t>ownedExtension</w:t>
            </w:r>
            <w:r>
              <w:rPr>
                <w:noProof/>
                <w:lang w:eastAsia="fr-FR"/>
              </w:rPr>
              <w:t>: constraint</w:t>
            </w:r>
          </w:p>
          <w:p w14:paraId="4B08C083" w14:textId="77777777" w:rsidR="00132F9F" w:rsidRDefault="00132F9F" w:rsidP="008F5269">
            <w:pPr>
              <w:pStyle w:val="Paragraphedeliste"/>
              <w:ind w:left="0"/>
              <w:jc w:val="left"/>
              <w:rPr>
                <w:b/>
                <w:noProof/>
                <w:lang w:eastAsia="fr-FR"/>
              </w:rPr>
            </w:pPr>
          </w:p>
          <w:p w14:paraId="60BFFCE0" w14:textId="5D7F14B0" w:rsidR="008F5269" w:rsidRPr="0027396F" w:rsidRDefault="008F5269" w:rsidP="008F5269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Logical System (LogicalComponent)</w:t>
            </w:r>
          </w:p>
        </w:tc>
      </w:tr>
    </w:tbl>
    <w:p w14:paraId="4D7E9350" w14:textId="594F516B" w:rsidR="009174E8" w:rsidRPr="00280BB5" w:rsidRDefault="009174E8" w:rsidP="00280BB5">
      <w:pPr>
        <w:rPr>
          <w:lang w:val="en-GB" w:eastAsia="fr-FR"/>
        </w:rPr>
      </w:pPr>
      <w:r w:rsidRPr="0007289D">
        <w:rPr>
          <w:noProof/>
          <w:lang w:eastAsia="fr-FR"/>
        </w:rPr>
        <w:t xml:space="preserve">                                             </w:t>
      </w:r>
    </w:p>
    <w:p w14:paraId="3152667B" w14:textId="77777777" w:rsidR="00E506DB" w:rsidRDefault="00E506DB" w:rsidP="00E506DB">
      <w:pPr>
        <w:pStyle w:val="Paragraphedeliste"/>
        <w:ind w:left="720"/>
        <w:rPr>
          <w:lang w:val="en-GB" w:eastAsia="fr-FR"/>
        </w:rPr>
      </w:pPr>
    </w:p>
    <w:p w14:paraId="7CCF5A7B" w14:textId="77777777" w:rsidR="009174E8" w:rsidRDefault="009174E8" w:rsidP="00E506DB">
      <w:pPr>
        <w:pStyle w:val="Paragraphedeliste"/>
        <w:ind w:left="720"/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37"/>
        <w:gridCol w:w="3846"/>
      </w:tblGrid>
      <w:tr w:rsidR="00340746" w14:paraId="326A40A7" w14:textId="77777777" w:rsidTr="00564CAF">
        <w:trPr>
          <w:jc w:val="center"/>
        </w:trPr>
        <w:tc>
          <w:tcPr>
            <w:tcW w:w="3737" w:type="dxa"/>
            <w:shd w:val="clear" w:color="auto" w:fill="DDD9C3" w:themeFill="background2" w:themeFillShade="E6"/>
          </w:tcPr>
          <w:p w14:paraId="43A54BBD" w14:textId="77777777" w:rsidR="00340746" w:rsidRPr="00C71695" w:rsidRDefault="00340746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846" w:type="dxa"/>
            <w:shd w:val="clear" w:color="auto" w:fill="DDD9C3" w:themeFill="background2" w:themeFillShade="E6"/>
          </w:tcPr>
          <w:p w14:paraId="37577D2F" w14:textId="2E8F1869" w:rsidR="00340746" w:rsidRPr="00C71695" w:rsidRDefault="003436B7" w:rsidP="006B68EE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340746" w14:paraId="473A1D48" w14:textId="77777777" w:rsidTr="00564CAF">
        <w:trPr>
          <w:jc w:val="center"/>
        </w:trPr>
        <w:tc>
          <w:tcPr>
            <w:tcW w:w="3737" w:type="dxa"/>
          </w:tcPr>
          <w:p w14:paraId="313F1292" w14:textId="3DAE8E75" w:rsidR="00340746" w:rsidRDefault="00340746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95BE2AE" wp14:editId="5B90D202">
                  <wp:extent cx="1051560" cy="306070"/>
                  <wp:effectExtent l="0" t="0" r="0" b="0"/>
                  <wp:docPr id="197" name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</w:tcPr>
          <w:p w14:paraId="5BB844F4" w14:textId="36301083" w:rsidR="00340746" w:rsidRDefault="00340746" w:rsidP="006B68EE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5AAD71A4" wp14:editId="5DD58A90">
                  <wp:extent cx="1419225" cy="371475"/>
                  <wp:effectExtent l="0" t="0" r="9525" b="9525"/>
                  <wp:docPr id="199" name="Imag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746" w14:paraId="48648E21" w14:textId="77777777" w:rsidTr="00564CAF">
        <w:trPr>
          <w:jc w:val="center"/>
        </w:trPr>
        <w:tc>
          <w:tcPr>
            <w:tcW w:w="3737" w:type="dxa"/>
          </w:tcPr>
          <w:p w14:paraId="1B82286D" w14:textId="7D8B0CB4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Port</w:t>
            </w:r>
          </w:p>
          <w:p w14:paraId="7B0D765D" w14:textId="0583C8AC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6B68EE">
              <w:rPr>
                <w:b/>
                <w:noProof/>
                <w:lang w:eastAsia="fr-FR"/>
              </w:rPr>
              <w:t>Type</w:t>
            </w:r>
            <w:r>
              <w:rPr>
                <w:noProof/>
                <w:lang w:eastAsia="fr-FR"/>
              </w:rPr>
              <w:t>: Class (Interface stereotype)</w:t>
            </w:r>
          </w:p>
          <w:p w14:paraId="54A3AABF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18743E67" w14:textId="77777777" w:rsidR="006B68EE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6B68EE">
              <w:rPr>
                <w:b/>
                <w:noProof/>
                <w:lang w:eastAsia="fr-FR"/>
              </w:rPr>
              <w:t>Direction</w:t>
            </w:r>
            <w:r>
              <w:rPr>
                <w:noProof/>
                <w:lang w:eastAsia="fr-FR"/>
              </w:rPr>
              <w:t xml:space="preserve">: </w:t>
            </w:r>
          </w:p>
          <w:p w14:paraId="06B87CD9" w14:textId="3E8AAFDD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type.getdirection = in</w:t>
            </w:r>
          </w:p>
          <w:p w14:paraId="558ECB4E" w14:textId="77A1D4CC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 isConjugated = true  direction = out</w:t>
            </w:r>
          </w:p>
          <w:p w14:paraId="0E1CAFA5" w14:textId="166D7E7D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 isConjugated = false direction = in</w:t>
            </w:r>
          </w:p>
          <w:p w14:paraId="69897ED5" w14:textId="690A91F8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type.getdireciton = out</w:t>
            </w:r>
          </w:p>
          <w:p w14:paraId="56B006DE" w14:textId="019A35F0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 isConjugated = true direction = in</w:t>
            </w:r>
          </w:p>
          <w:p w14:paraId="3A0468BC" w14:textId="1413F854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 isConjugated = false direction = out</w:t>
            </w:r>
          </w:p>
          <w:p w14:paraId="0ACF8863" w14:textId="77777777" w:rsid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65AD42B3" w14:textId="77777777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53DD3836" w14:textId="28EE45CF" w:rsidR="00340746" w:rsidRPr="0027396F" w:rsidRDefault="00340746" w:rsidP="00340746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Class (block stereotype)</w:t>
            </w:r>
          </w:p>
        </w:tc>
        <w:tc>
          <w:tcPr>
            <w:tcW w:w="3846" w:type="dxa"/>
          </w:tcPr>
          <w:p w14:paraId="68C2525F" w14:textId="185022FF" w:rsidR="00340746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ComponentPort</w:t>
            </w:r>
          </w:p>
          <w:p w14:paraId="4784A372" w14:textId="5B0F3D31" w:rsidR="006B68EE" w:rsidRPr="006B68EE" w:rsidRDefault="006B68EE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RequiredInterface: </w:t>
            </w:r>
            <w:r>
              <w:rPr>
                <w:noProof/>
                <w:lang w:eastAsia="fr-FR"/>
              </w:rPr>
              <w:t xml:space="preserve"> Interface</w:t>
            </w:r>
          </w:p>
          <w:p w14:paraId="292B0D48" w14:textId="2E558DFD" w:rsidR="006B68EE" w:rsidRP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  <w:r w:rsidRPr="006B68EE">
              <w:rPr>
                <w:b/>
                <w:noProof/>
                <w:lang w:eastAsia="fr-FR"/>
              </w:rPr>
              <w:t>ProvideInterface</w:t>
            </w:r>
            <w:r>
              <w:rPr>
                <w:b/>
                <w:noProof/>
                <w:lang w:eastAsia="fr-FR"/>
              </w:rPr>
              <w:t>:</w:t>
            </w:r>
            <w:r w:rsidRPr="006B68EE">
              <w:rPr>
                <w:noProof/>
                <w:lang w:eastAsia="fr-FR"/>
              </w:rPr>
              <w:t xml:space="preserve"> Interface</w:t>
            </w:r>
          </w:p>
          <w:p w14:paraId="27A5D2D0" w14:textId="2334FCAD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Direction: </w:t>
            </w:r>
            <w:r w:rsidRPr="006B68EE">
              <w:rPr>
                <w:noProof/>
                <w:lang w:eastAsia="fr-FR"/>
              </w:rPr>
              <w:t>in or out</w:t>
            </w:r>
          </w:p>
          <w:p w14:paraId="42CE438D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7E0255BB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3A9FDB26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21A71028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21238FB9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6C4D60BB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6F84CC6F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25DA34EF" w14:textId="77777777" w:rsidR="006B68EE" w:rsidRDefault="006B68EE" w:rsidP="006B68EE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3B445B04" w14:textId="3F2D7C9B" w:rsidR="006B68EE" w:rsidRPr="0027396F" w:rsidRDefault="00340746" w:rsidP="006B68EE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LogicalComponent</w:t>
            </w:r>
          </w:p>
        </w:tc>
      </w:tr>
    </w:tbl>
    <w:p w14:paraId="382A7EF2" w14:textId="0E440685" w:rsidR="0007289D" w:rsidRDefault="0007289D" w:rsidP="0007289D">
      <w:pPr>
        <w:pStyle w:val="Paragraphedeliste"/>
        <w:ind w:left="1440"/>
        <w:rPr>
          <w:lang w:val="en-GB" w:eastAsia="fr-FR"/>
        </w:rPr>
      </w:pPr>
    </w:p>
    <w:p w14:paraId="62BAC41A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32020498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12770B52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7BFA02EE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414F62DD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1D90A29C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50BB0AD8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329BE7F2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221E02D6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745F9000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11243C0D" w14:textId="77777777" w:rsidR="00280BB5" w:rsidRDefault="00280BB5" w:rsidP="0007289D">
      <w:pPr>
        <w:pStyle w:val="Paragraphedeliste"/>
        <w:ind w:left="1440"/>
        <w:rPr>
          <w:lang w:val="en-GB" w:eastAsia="fr-FR"/>
        </w:rPr>
      </w:pPr>
    </w:p>
    <w:p w14:paraId="36206F80" w14:textId="77777777" w:rsidR="00280BB5" w:rsidRPr="00081C40" w:rsidRDefault="00280BB5" w:rsidP="0007289D">
      <w:pPr>
        <w:pStyle w:val="Paragraphedeliste"/>
        <w:ind w:left="1440"/>
        <w:rPr>
          <w:noProof/>
          <w:lang w:eastAsia="fr-FR"/>
        </w:rPr>
      </w:pPr>
    </w:p>
    <w:p w14:paraId="5154E6E6" w14:textId="77777777" w:rsidR="0007289D" w:rsidRPr="00081C40" w:rsidRDefault="0007289D" w:rsidP="0007289D">
      <w:pPr>
        <w:pStyle w:val="Paragraphedeliste"/>
        <w:ind w:left="1440"/>
        <w:rPr>
          <w:noProof/>
          <w:lang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845"/>
        <w:gridCol w:w="3738"/>
      </w:tblGrid>
      <w:tr w:rsidR="00110579" w14:paraId="1AB65A47" w14:textId="77777777" w:rsidTr="00564CAF">
        <w:trPr>
          <w:jc w:val="center"/>
        </w:trPr>
        <w:tc>
          <w:tcPr>
            <w:tcW w:w="3845" w:type="dxa"/>
            <w:shd w:val="clear" w:color="auto" w:fill="DDD9C3" w:themeFill="background2" w:themeFillShade="E6"/>
          </w:tcPr>
          <w:p w14:paraId="4A0B1087" w14:textId="77777777" w:rsidR="00110579" w:rsidRPr="00C71695" w:rsidRDefault="00110579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lastRenderedPageBreak/>
              <w:t>Cameo</w:t>
            </w:r>
          </w:p>
        </w:tc>
        <w:tc>
          <w:tcPr>
            <w:tcW w:w="3738" w:type="dxa"/>
            <w:shd w:val="clear" w:color="auto" w:fill="DDD9C3" w:themeFill="background2" w:themeFillShade="E6"/>
          </w:tcPr>
          <w:p w14:paraId="2585D7D9" w14:textId="4DB62EDD" w:rsidR="00110579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110579" w14:paraId="5DA8B700" w14:textId="77777777" w:rsidTr="00564CAF">
        <w:trPr>
          <w:jc w:val="center"/>
        </w:trPr>
        <w:tc>
          <w:tcPr>
            <w:tcW w:w="3845" w:type="dxa"/>
          </w:tcPr>
          <w:p w14:paraId="60B22358" w14:textId="41D06AF4" w:rsidR="00110579" w:rsidRDefault="00110579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3A3E6EF" wp14:editId="6431AF78">
                  <wp:extent cx="2021891" cy="1544320"/>
                  <wp:effectExtent l="0" t="0" r="0" b="0"/>
                  <wp:docPr id="388" name="Imag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64" cy="1549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8" w:type="dxa"/>
          </w:tcPr>
          <w:p w14:paraId="2D02C0BC" w14:textId="62CB9091" w:rsidR="00110579" w:rsidRDefault="00D359F1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object w:dxaOrig="3672" w:dyaOrig="3756" w14:anchorId="33B104C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5.8pt;height:149.4pt" o:ole="">
                  <v:imagedata r:id="rId41" o:title=""/>
                </v:shape>
                <o:OLEObject Type="Embed" ProgID="PBrush" ShapeID="_x0000_i1025" DrawAspect="Content" ObjectID="_1638003749" r:id="rId42"/>
              </w:object>
            </w:r>
          </w:p>
        </w:tc>
      </w:tr>
      <w:tr w:rsidR="00110579" w14:paraId="5B3DAE8C" w14:textId="77777777" w:rsidTr="00564CAF">
        <w:trPr>
          <w:jc w:val="center"/>
        </w:trPr>
        <w:tc>
          <w:tcPr>
            <w:tcW w:w="3845" w:type="dxa"/>
          </w:tcPr>
          <w:p w14:paraId="2FA95D77" w14:textId="2EA30FB8" w:rsidR="00110579" w:rsidRDefault="00D359F1" w:rsidP="00D359F1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Connector (Binding connector stereotype)</w:t>
            </w:r>
          </w:p>
          <w:p w14:paraId="79C3A226" w14:textId="77777777" w:rsidR="00D359F1" w:rsidRPr="00132F9F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132F9F">
              <w:rPr>
                <w:b/>
                <w:noProof/>
                <w:lang w:eastAsia="fr-FR"/>
              </w:rPr>
              <w:t xml:space="preserve">Ends: </w:t>
            </w:r>
            <w:r w:rsidRPr="00132F9F">
              <w:rPr>
                <w:noProof/>
                <w:lang w:eastAsia="fr-FR"/>
              </w:rPr>
              <w:t>Port</w:t>
            </w:r>
          </w:p>
          <w:p w14:paraId="3E3B4E80" w14:textId="77777777" w:rsidR="00D359F1" w:rsidRPr="00132F9F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59317A79" w14:textId="75C4224E" w:rsidR="00110579" w:rsidRPr="00D359F1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D359F1">
              <w:rPr>
                <w:b/>
                <w:noProof/>
                <w:lang w:eastAsia="fr-FR"/>
              </w:rPr>
              <w:t>Type</w:t>
            </w:r>
            <w:r w:rsidRPr="00D359F1">
              <w:rPr>
                <w:noProof/>
                <w:lang w:eastAsia="fr-FR"/>
              </w:rPr>
              <w:t>: port.getType</w:t>
            </w:r>
            <w:r w:rsidRPr="00D359F1">
              <w:rPr>
                <w:b/>
                <w:noProof/>
                <w:lang w:eastAsia="fr-FR"/>
              </w:rPr>
              <w:t xml:space="preserve"> </w:t>
            </w:r>
            <w:r w:rsidRPr="00D359F1">
              <w:rPr>
                <w:noProof/>
                <w:lang w:eastAsia="fr-FR"/>
              </w:rPr>
              <w:t>=  Class (Interface Stereotype)</w:t>
            </w:r>
          </w:p>
          <w:p w14:paraId="5A345297" w14:textId="77777777" w:rsidR="00110579" w:rsidRPr="0027396F" w:rsidRDefault="00110579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Class (block stereotype)</w:t>
            </w:r>
          </w:p>
        </w:tc>
        <w:tc>
          <w:tcPr>
            <w:tcW w:w="3738" w:type="dxa"/>
          </w:tcPr>
          <w:p w14:paraId="38448A4C" w14:textId="409EC948" w:rsidR="00110579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ComponentPort</w:t>
            </w:r>
          </w:p>
          <w:p w14:paraId="00650346" w14:textId="77777777" w:rsidR="00D359F1" w:rsidRPr="00D359F1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387A49F2" w14:textId="2D443E54" w:rsidR="00110579" w:rsidRPr="00D359F1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Source: </w:t>
            </w:r>
            <w:r>
              <w:rPr>
                <w:noProof/>
                <w:lang w:eastAsia="fr-FR"/>
              </w:rPr>
              <w:t>ComponentPort</w:t>
            </w:r>
          </w:p>
          <w:p w14:paraId="2221BB9D" w14:textId="78F529B7" w:rsidR="00D359F1" w:rsidRDefault="00D359F1" w:rsidP="00921683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Target: </w:t>
            </w:r>
            <w:r w:rsidRPr="00D359F1">
              <w:rPr>
                <w:noProof/>
                <w:lang w:eastAsia="fr-FR"/>
              </w:rPr>
              <w:t>ComponentPort</w:t>
            </w:r>
          </w:p>
          <w:p w14:paraId="4815F78F" w14:textId="7D226C77" w:rsidR="00D359F1" w:rsidRDefault="00D359F1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ConvoyedInformation: </w:t>
            </w:r>
            <w:r w:rsidRPr="00D359F1">
              <w:rPr>
                <w:noProof/>
                <w:lang w:eastAsia="fr-FR"/>
              </w:rPr>
              <w:t>ExchangeItem</w:t>
            </w:r>
          </w:p>
          <w:p w14:paraId="043F5594" w14:textId="77777777" w:rsidR="00D359F1" w:rsidRDefault="00D359F1" w:rsidP="00921683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46739591" w14:textId="77777777" w:rsidR="00110579" w:rsidRPr="0027396F" w:rsidRDefault="00110579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LogicalComponent</w:t>
            </w:r>
          </w:p>
        </w:tc>
      </w:tr>
    </w:tbl>
    <w:p w14:paraId="3116BF34" w14:textId="1F02B37B" w:rsidR="00D11A7A" w:rsidRPr="0007289D" w:rsidRDefault="00D11A7A" w:rsidP="00396A5A">
      <w:pPr>
        <w:rPr>
          <w:noProof/>
          <w:lang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454"/>
        <w:gridCol w:w="4129"/>
      </w:tblGrid>
      <w:tr w:rsidR="00DA56D2" w14:paraId="415249C1" w14:textId="77777777" w:rsidTr="00564CAF">
        <w:trPr>
          <w:jc w:val="center"/>
        </w:trPr>
        <w:tc>
          <w:tcPr>
            <w:tcW w:w="3454" w:type="dxa"/>
            <w:shd w:val="clear" w:color="auto" w:fill="DDD9C3" w:themeFill="background2" w:themeFillShade="E6"/>
          </w:tcPr>
          <w:p w14:paraId="448B0190" w14:textId="77777777" w:rsidR="00DA56D2" w:rsidRPr="00C71695" w:rsidRDefault="00DA56D2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4129" w:type="dxa"/>
            <w:shd w:val="clear" w:color="auto" w:fill="DDD9C3" w:themeFill="background2" w:themeFillShade="E6"/>
          </w:tcPr>
          <w:p w14:paraId="23C7C160" w14:textId="269A1083" w:rsidR="00DA56D2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DA56D2" w14:paraId="3A3638FC" w14:textId="77777777" w:rsidTr="00564CAF">
        <w:trPr>
          <w:jc w:val="center"/>
        </w:trPr>
        <w:tc>
          <w:tcPr>
            <w:tcW w:w="3454" w:type="dxa"/>
          </w:tcPr>
          <w:p w14:paraId="0CE44EB4" w14:textId="4633C39C" w:rsidR="00DA56D2" w:rsidRDefault="00DA56D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757C163" wp14:editId="27FD4188">
                  <wp:extent cx="1818640" cy="17795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435" cy="178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14:paraId="2DABFDD9" w14:textId="6E1438BD" w:rsidR="00DA56D2" w:rsidRDefault="00DA56D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526DD248" wp14:editId="2E25593A">
                  <wp:extent cx="2468880" cy="1665605"/>
                  <wp:effectExtent l="0" t="0" r="762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6D2" w14:paraId="27649E59" w14:textId="77777777" w:rsidTr="00564CAF">
        <w:trPr>
          <w:jc w:val="center"/>
        </w:trPr>
        <w:tc>
          <w:tcPr>
            <w:tcW w:w="3454" w:type="dxa"/>
          </w:tcPr>
          <w:p w14:paraId="4D34FC81" w14:textId="77777777" w:rsidR="00DA56D2" w:rsidRDefault="00DA56D2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Connector (Binding connector stereotype)</w:t>
            </w:r>
          </w:p>
          <w:p w14:paraId="04C7BC5B" w14:textId="77777777" w:rsidR="00DA56D2" w:rsidRPr="00DA56D2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DA56D2">
              <w:rPr>
                <w:b/>
                <w:noProof/>
                <w:lang w:eastAsia="fr-FR"/>
              </w:rPr>
              <w:t xml:space="preserve">Ends: </w:t>
            </w:r>
            <w:r w:rsidRPr="00DA56D2">
              <w:rPr>
                <w:noProof/>
                <w:lang w:eastAsia="fr-FR"/>
              </w:rPr>
              <w:t>Port</w:t>
            </w:r>
          </w:p>
          <w:p w14:paraId="7D919A37" w14:textId="77777777" w:rsidR="00DA56D2" w:rsidRPr="00DA56D2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55D621CC" w14:textId="77777777" w:rsidR="00DA56D2" w:rsidRPr="00D359F1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D359F1">
              <w:rPr>
                <w:b/>
                <w:noProof/>
                <w:lang w:eastAsia="fr-FR"/>
              </w:rPr>
              <w:t>Type</w:t>
            </w:r>
            <w:r w:rsidRPr="00D359F1">
              <w:rPr>
                <w:noProof/>
                <w:lang w:eastAsia="fr-FR"/>
              </w:rPr>
              <w:t>: port.getType</w:t>
            </w:r>
            <w:r w:rsidRPr="00D359F1">
              <w:rPr>
                <w:b/>
                <w:noProof/>
                <w:lang w:eastAsia="fr-FR"/>
              </w:rPr>
              <w:t xml:space="preserve"> </w:t>
            </w:r>
            <w:r w:rsidRPr="00D359F1">
              <w:rPr>
                <w:noProof/>
                <w:lang w:eastAsia="fr-FR"/>
              </w:rPr>
              <w:t>=  Class (Interface Stereotype)</w:t>
            </w:r>
          </w:p>
          <w:p w14:paraId="12DB65A8" w14:textId="77777777" w:rsidR="00DA56D2" w:rsidRPr="0027396F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Class (block stereotype)</w:t>
            </w:r>
          </w:p>
        </w:tc>
        <w:tc>
          <w:tcPr>
            <w:tcW w:w="4129" w:type="dxa"/>
          </w:tcPr>
          <w:p w14:paraId="05D789A5" w14:textId="77777777" w:rsidR="00DA56D2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ComponentPort</w:t>
            </w:r>
          </w:p>
          <w:p w14:paraId="38C8277A" w14:textId="77777777" w:rsidR="00DA56D2" w:rsidRPr="00D359F1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719F576C" w14:textId="77777777" w:rsidR="00DA56D2" w:rsidRPr="00D359F1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Source: </w:t>
            </w:r>
            <w:r>
              <w:rPr>
                <w:noProof/>
                <w:lang w:eastAsia="fr-FR"/>
              </w:rPr>
              <w:t>ComponentPort</w:t>
            </w:r>
          </w:p>
          <w:p w14:paraId="08E9BDDA" w14:textId="77777777" w:rsidR="00DA56D2" w:rsidRDefault="00DA56D2" w:rsidP="00921683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Target: </w:t>
            </w:r>
            <w:r w:rsidRPr="00D359F1">
              <w:rPr>
                <w:noProof/>
                <w:lang w:eastAsia="fr-FR"/>
              </w:rPr>
              <w:t>ComponentPort</w:t>
            </w:r>
          </w:p>
          <w:p w14:paraId="0A25122A" w14:textId="77777777" w:rsidR="00DA56D2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ConvoyedInformation: </w:t>
            </w:r>
            <w:r w:rsidRPr="00D359F1">
              <w:rPr>
                <w:noProof/>
                <w:lang w:eastAsia="fr-FR"/>
              </w:rPr>
              <w:t>ExchangeItem</w:t>
            </w:r>
          </w:p>
          <w:p w14:paraId="4B36910D" w14:textId="77777777" w:rsidR="00DA56D2" w:rsidRDefault="00DA56D2" w:rsidP="00921683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0767779E" w14:textId="77777777" w:rsidR="00DA56D2" w:rsidRPr="0027396F" w:rsidRDefault="00DA56D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LogicalComponent</w:t>
            </w:r>
          </w:p>
        </w:tc>
      </w:tr>
    </w:tbl>
    <w:p w14:paraId="7224F342" w14:textId="2950CD03" w:rsidR="003057EB" w:rsidRDefault="003057EB" w:rsidP="00396A5A">
      <w:pPr>
        <w:rPr>
          <w:lang w:val="en-GB" w:eastAsia="fr-FR"/>
        </w:rPr>
      </w:pPr>
    </w:p>
    <w:p w14:paraId="0E951ED2" w14:textId="77777777" w:rsidR="003057EB" w:rsidRDefault="003057EB" w:rsidP="00396A5A">
      <w:pPr>
        <w:rPr>
          <w:lang w:val="en-GB" w:eastAsia="fr-FR"/>
        </w:rPr>
      </w:pPr>
    </w:p>
    <w:p w14:paraId="156264DC" w14:textId="77777777" w:rsidR="00280BB5" w:rsidRDefault="00280BB5" w:rsidP="00396A5A">
      <w:pPr>
        <w:rPr>
          <w:lang w:val="en-GB" w:eastAsia="fr-FR"/>
        </w:rPr>
      </w:pPr>
    </w:p>
    <w:p w14:paraId="7AC3F9DA" w14:textId="77777777" w:rsidR="00280BB5" w:rsidRDefault="00280BB5" w:rsidP="00396A5A">
      <w:pPr>
        <w:rPr>
          <w:lang w:val="en-GB" w:eastAsia="fr-FR"/>
        </w:rPr>
      </w:pPr>
    </w:p>
    <w:p w14:paraId="4B55074C" w14:textId="77777777" w:rsidR="00280BB5" w:rsidRDefault="00280BB5" w:rsidP="00396A5A">
      <w:pPr>
        <w:rPr>
          <w:lang w:val="en-GB" w:eastAsia="fr-FR"/>
        </w:rPr>
      </w:pPr>
    </w:p>
    <w:p w14:paraId="1805C60E" w14:textId="77777777" w:rsidR="00280BB5" w:rsidRDefault="00280BB5" w:rsidP="00396A5A">
      <w:pPr>
        <w:rPr>
          <w:lang w:val="en-GB" w:eastAsia="fr-FR"/>
        </w:rPr>
      </w:pPr>
    </w:p>
    <w:p w14:paraId="308BB997" w14:textId="77777777" w:rsidR="00280BB5" w:rsidRDefault="00280BB5" w:rsidP="00396A5A">
      <w:pPr>
        <w:rPr>
          <w:lang w:val="en-GB" w:eastAsia="fr-FR"/>
        </w:rPr>
      </w:pPr>
    </w:p>
    <w:p w14:paraId="7B5B99AA" w14:textId="77777777" w:rsidR="00280BB5" w:rsidRDefault="00280BB5" w:rsidP="00396A5A">
      <w:pPr>
        <w:rPr>
          <w:lang w:val="en-GB" w:eastAsia="fr-FR"/>
        </w:rPr>
      </w:pPr>
    </w:p>
    <w:p w14:paraId="0422F75D" w14:textId="77777777" w:rsidR="00280BB5" w:rsidRDefault="00280BB5" w:rsidP="00396A5A">
      <w:pPr>
        <w:rPr>
          <w:lang w:val="en-GB" w:eastAsia="fr-FR"/>
        </w:rPr>
      </w:pPr>
    </w:p>
    <w:p w14:paraId="4C784DC7" w14:textId="77777777" w:rsidR="00280BB5" w:rsidRDefault="00280BB5" w:rsidP="00396A5A">
      <w:pPr>
        <w:rPr>
          <w:lang w:val="en-GB" w:eastAsia="fr-FR"/>
        </w:rPr>
      </w:pPr>
    </w:p>
    <w:p w14:paraId="3E4C9E77" w14:textId="77777777" w:rsidR="00280BB5" w:rsidRDefault="00280BB5" w:rsidP="00396A5A">
      <w:pPr>
        <w:rPr>
          <w:lang w:val="en-GB" w:eastAsia="fr-FR"/>
        </w:rPr>
      </w:pPr>
    </w:p>
    <w:p w14:paraId="6AACED9D" w14:textId="77777777" w:rsidR="00280BB5" w:rsidRDefault="00280BB5" w:rsidP="00396A5A">
      <w:pPr>
        <w:rPr>
          <w:lang w:val="en-GB" w:eastAsia="fr-FR"/>
        </w:rPr>
      </w:pPr>
    </w:p>
    <w:p w14:paraId="28134B65" w14:textId="71441256" w:rsidR="00396A5A" w:rsidRPr="00280BB5" w:rsidRDefault="00396A5A" w:rsidP="00396A5A">
      <w:pPr>
        <w:pStyle w:val="Titre3"/>
      </w:pPr>
      <w:bookmarkStart w:id="20" w:name="_Toc27391021"/>
      <w:r>
        <w:lastRenderedPageBreak/>
        <w:t>Parametric blocks</w:t>
      </w:r>
      <w:bookmarkEnd w:id="20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06"/>
        <w:gridCol w:w="3877"/>
      </w:tblGrid>
      <w:tr w:rsidR="00DA56D2" w14:paraId="788BF3A6" w14:textId="77777777" w:rsidTr="00564CAF">
        <w:trPr>
          <w:jc w:val="center"/>
        </w:trPr>
        <w:tc>
          <w:tcPr>
            <w:tcW w:w="3706" w:type="dxa"/>
            <w:shd w:val="clear" w:color="auto" w:fill="DDD9C3" w:themeFill="background2" w:themeFillShade="E6"/>
          </w:tcPr>
          <w:p w14:paraId="276CABD9" w14:textId="77777777" w:rsidR="00DA56D2" w:rsidRPr="00C71695" w:rsidRDefault="00DA56D2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877" w:type="dxa"/>
            <w:shd w:val="clear" w:color="auto" w:fill="DDD9C3" w:themeFill="background2" w:themeFillShade="E6"/>
          </w:tcPr>
          <w:p w14:paraId="0F0972F6" w14:textId="3FB9E8C5" w:rsidR="00DA56D2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DA56D2" w14:paraId="30518E19" w14:textId="77777777" w:rsidTr="00564CAF">
        <w:trPr>
          <w:jc w:val="center"/>
        </w:trPr>
        <w:tc>
          <w:tcPr>
            <w:tcW w:w="3706" w:type="dxa"/>
          </w:tcPr>
          <w:p w14:paraId="2C0F0E8F" w14:textId="15EAED7C" w:rsidR="00DA56D2" w:rsidRDefault="00DA56D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0A569E9" wp14:editId="74F4206F">
                  <wp:extent cx="1473200" cy="1480548"/>
                  <wp:effectExtent l="0" t="0" r="0" b="5715"/>
                  <wp:docPr id="194" name="Imag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791" cy="148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58AE431D" w14:textId="40E7A884" w:rsidR="00DA56D2" w:rsidRDefault="00EC6F0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66555B73" wp14:editId="73A24150">
                  <wp:extent cx="1857375" cy="866775"/>
                  <wp:effectExtent l="0" t="0" r="9525" b="9525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389CD5" wp14:editId="2E029310">
                  <wp:extent cx="1651000" cy="487947"/>
                  <wp:effectExtent l="0" t="0" r="6350" b="7620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730" cy="490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6D2" w14:paraId="4295FFC6" w14:textId="77777777" w:rsidTr="00564CAF">
        <w:trPr>
          <w:jc w:val="center"/>
        </w:trPr>
        <w:tc>
          <w:tcPr>
            <w:tcW w:w="3706" w:type="dxa"/>
          </w:tcPr>
          <w:p w14:paraId="43C51166" w14:textId="4C3DC33E" w:rsidR="00DA56D2" w:rsidRDefault="00EC6F02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Class</w:t>
            </w:r>
            <w:r w:rsidR="00DA56D2">
              <w:rPr>
                <w:noProof/>
                <w:lang w:eastAsia="fr-FR"/>
              </w:rPr>
              <w:t xml:space="preserve"> (</w:t>
            </w:r>
            <w:r>
              <w:rPr>
                <w:noProof/>
                <w:lang w:eastAsia="fr-FR"/>
              </w:rPr>
              <w:t>block</w:t>
            </w:r>
            <w:r w:rsidR="00DA56D2">
              <w:rPr>
                <w:noProof/>
                <w:lang w:eastAsia="fr-FR"/>
              </w:rPr>
              <w:t xml:space="preserve"> stereotype)</w:t>
            </w:r>
          </w:p>
          <w:p w14:paraId="0CB27D1C" w14:textId="540CADC7" w:rsidR="00EC6F02" w:rsidRDefault="00FB1F9A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Attributes</w:t>
            </w:r>
            <w:r w:rsidR="00EC6F02">
              <w:rPr>
                <w:noProof/>
                <w:lang w:eastAsia="fr-FR"/>
              </w:rPr>
              <w:t>:</w:t>
            </w:r>
          </w:p>
          <w:p w14:paraId="644F36BA" w14:textId="2CE34C26" w:rsidR="00EC6F02" w:rsidRDefault="00EC6F02" w:rsidP="00EC6F02">
            <w:pPr>
              <w:pStyle w:val="Paragraphedeliste"/>
              <w:numPr>
                <w:ilvl w:val="0"/>
                <w:numId w:val="43"/>
              </w:numPr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Property (Value stereotype)</w:t>
            </w:r>
          </w:p>
          <w:p w14:paraId="26ED27DF" w14:textId="25E79584" w:rsidR="00EC6F02" w:rsidRDefault="00EC6F02" w:rsidP="00EC6F02">
            <w:pPr>
              <w:pStyle w:val="Paragraphedeliste"/>
              <w:numPr>
                <w:ilvl w:val="0"/>
                <w:numId w:val="43"/>
              </w:numPr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Property (Constraint stereotype)</w:t>
            </w:r>
          </w:p>
          <w:p w14:paraId="2DE73EF3" w14:textId="77777777" w:rsidR="00EC6F02" w:rsidRDefault="00EC6F02" w:rsidP="00EC6F02">
            <w:pPr>
              <w:jc w:val="left"/>
              <w:rPr>
                <w:noProof/>
                <w:lang w:eastAsia="fr-FR"/>
              </w:rPr>
            </w:pPr>
          </w:p>
          <w:p w14:paraId="6930CCA0" w14:textId="77777777" w:rsidR="00EC6F02" w:rsidRDefault="00EC6F02" w:rsidP="00EC6F02">
            <w:pPr>
              <w:jc w:val="left"/>
              <w:rPr>
                <w:noProof/>
                <w:lang w:eastAsia="fr-FR"/>
              </w:rPr>
            </w:pPr>
          </w:p>
          <w:p w14:paraId="0A27F9DC" w14:textId="194F2BFA" w:rsidR="00DA56D2" w:rsidRPr="0027396F" w:rsidRDefault="00DA56D2" w:rsidP="00EC6F02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EC6F02">
              <w:rPr>
                <w:noProof/>
                <w:lang w:eastAsia="fr-FR"/>
              </w:rPr>
              <w:t>parametric package</w:t>
            </w:r>
          </w:p>
        </w:tc>
        <w:tc>
          <w:tcPr>
            <w:tcW w:w="3877" w:type="dxa"/>
          </w:tcPr>
          <w:p w14:paraId="5A363E23" w14:textId="328D87D9" w:rsidR="00DA56D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Class</w:t>
            </w:r>
          </w:p>
          <w:p w14:paraId="7CE000AE" w14:textId="77777777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18BBABB2" w14:textId="63DB6EBD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EC6F02">
              <w:rPr>
                <w:b/>
                <w:noProof/>
                <w:lang w:eastAsia="fr-FR"/>
              </w:rPr>
              <w:t>feature</w:t>
            </w:r>
            <w:r>
              <w:rPr>
                <w:noProof/>
                <w:lang w:eastAsia="fr-FR"/>
              </w:rPr>
              <w:t>: Property</w:t>
            </w:r>
          </w:p>
          <w:p w14:paraId="3886FEBC" w14:textId="77777777" w:rsidR="00EC6F02" w:rsidRDefault="00EC6F02" w:rsidP="00921683">
            <w:pPr>
              <w:pStyle w:val="Paragraphedeliste"/>
              <w:ind w:left="0"/>
              <w:rPr>
                <w:b/>
                <w:noProof/>
                <w:lang w:eastAsia="fr-FR"/>
              </w:rPr>
            </w:pPr>
          </w:p>
          <w:p w14:paraId="74344437" w14:textId="288597FE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EC6F02">
              <w:rPr>
                <w:b/>
                <w:noProof/>
                <w:lang w:eastAsia="fr-FR"/>
              </w:rPr>
              <w:t>ownedExtension</w:t>
            </w:r>
            <w:r>
              <w:rPr>
                <w:noProof/>
                <w:lang w:eastAsia="fr-FR"/>
              </w:rPr>
              <w:t>: Constraint</w:t>
            </w:r>
          </w:p>
          <w:p w14:paraId="2824B3F5" w14:textId="77777777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231878D3" w14:textId="77777777" w:rsidR="00EC6F02" w:rsidRP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</w:p>
          <w:p w14:paraId="6DFA9E40" w14:textId="7BAF3C8A" w:rsidR="00DA56D2" w:rsidRPr="0027396F" w:rsidRDefault="00DA56D2" w:rsidP="00EC6F02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EC6F02">
              <w:rPr>
                <w:noProof/>
                <w:lang w:eastAsia="fr-FR"/>
              </w:rPr>
              <w:t>Data package</w:t>
            </w:r>
          </w:p>
        </w:tc>
      </w:tr>
    </w:tbl>
    <w:p w14:paraId="4327E562" w14:textId="77777777" w:rsidR="00396A5A" w:rsidRDefault="00396A5A" w:rsidP="00396A5A">
      <w:pPr>
        <w:rPr>
          <w:lang w:val="en-GB" w:eastAsia="fr-FR"/>
        </w:rPr>
      </w:pPr>
    </w:p>
    <w:p w14:paraId="0C44D841" w14:textId="340838E9" w:rsidR="00396A5A" w:rsidRDefault="00132F9F" w:rsidP="00132F9F">
      <w:r>
        <w:rPr>
          <w:b/>
          <w:lang w:val="en-GB" w:eastAsia="fr-FR"/>
        </w:rPr>
        <w:t xml:space="preserve">Note: </w:t>
      </w:r>
      <w:r w:rsidRPr="00132F9F">
        <w:rPr>
          <w:lang w:val="en-GB" w:eastAsia="fr-FR"/>
        </w:rPr>
        <w:t xml:space="preserve">The Cameo ConstraintBlocks are transformed to constraint in </w:t>
      </w:r>
      <w:r w:rsidR="003436B7">
        <w:rPr>
          <w:lang w:val="en-GB" w:eastAsia="fr-FR"/>
        </w:rPr>
        <w:t>Capella</w:t>
      </w:r>
      <w:r w:rsidRPr="00132F9F">
        <w:rPr>
          <w:lang w:val="en-GB" w:eastAsia="fr-FR"/>
        </w:rPr>
        <w:t xml:space="preserve">. The ConstraintBlock concept doesn’t exist in </w:t>
      </w:r>
      <w:r w:rsidR="003436B7">
        <w:rPr>
          <w:lang w:val="en-GB" w:eastAsia="fr-FR"/>
        </w:rPr>
        <w:t>Capella</w:t>
      </w:r>
      <w:r w:rsidRPr="00132F9F">
        <w:rPr>
          <w:lang w:val="en-GB" w:eastAsia="fr-FR"/>
        </w:rPr>
        <w:t xml:space="preserve">. In direction </w:t>
      </w:r>
      <w:r w:rsidR="003436B7">
        <w:rPr>
          <w:lang w:val="en-GB" w:eastAsia="fr-FR"/>
        </w:rPr>
        <w:t>Capella</w:t>
      </w:r>
      <w:r w:rsidRPr="00132F9F">
        <w:rPr>
          <w:lang w:val="en-GB" w:eastAsia="fr-FR"/>
        </w:rPr>
        <w:t xml:space="preserve"> to Cameo transformation, the constraint block is lost.</w:t>
      </w:r>
      <w:r w:rsidR="00396A5A">
        <w:t>Interfaces</w:t>
      </w:r>
    </w:p>
    <w:p w14:paraId="03B6AE6A" w14:textId="77777777" w:rsidR="00132F9F" w:rsidRDefault="00132F9F" w:rsidP="00132F9F"/>
    <w:p w14:paraId="0C90A319" w14:textId="16123389" w:rsidR="00396A5A" w:rsidRDefault="00396A5A" w:rsidP="00E45BF6">
      <w:pPr>
        <w:pStyle w:val="Paragraphedeliste"/>
        <w:ind w:left="1080"/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371"/>
        <w:gridCol w:w="4212"/>
      </w:tblGrid>
      <w:tr w:rsidR="00EC6F02" w14:paraId="172D803A" w14:textId="77777777" w:rsidTr="00564CAF">
        <w:trPr>
          <w:jc w:val="center"/>
        </w:trPr>
        <w:tc>
          <w:tcPr>
            <w:tcW w:w="3371" w:type="dxa"/>
            <w:shd w:val="clear" w:color="auto" w:fill="DDD9C3" w:themeFill="background2" w:themeFillShade="E6"/>
          </w:tcPr>
          <w:p w14:paraId="75F894FC" w14:textId="77777777" w:rsidR="00EC6F02" w:rsidRPr="00C71695" w:rsidRDefault="00EC6F02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4212" w:type="dxa"/>
            <w:shd w:val="clear" w:color="auto" w:fill="DDD9C3" w:themeFill="background2" w:themeFillShade="E6"/>
          </w:tcPr>
          <w:p w14:paraId="5C788906" w14:textId="448EC78A" w:rsidR="00EC6F02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EC6F02" w14:paraId="6607AFB8" w14:textId="77777777" w:rsidTr="00564CAF">
        <w:trPr>
          <w:jc w:val="center"/>
        </w:trPr>
        <w:tc>
          <w:tcPr>
            <w:tcW w:w="3371" w:type="dxa"/>
          </w:tcPr>
          <w:p w14:paraId="479CEAC4" w14:textId="3F00C423" w:rsidR="00EC6F02" w:rsidRDefault="00EC6F0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B715446" wp14:editId="335A5F4A">
                  <wp:extent cx="1488440" cy="2122968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697" cy="213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2" w:type="dxa"/>
          </w:tcPr>
          <w:p w14:paraId="69E735CC" w14:textId="45F1750A" w:rsidR="00EC6F02" w:rsidRDefault="00EC6F02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5B23E629" wp14:editId="0B419175">
                  <wp:extent cx="2537461" cy="17526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30" cy="175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02" w14:paraId="629A2F97" w14:textId="77777777" w:rsidTr="00564CAF">
        <w:trPr>
          <w:jc w:val="center"/>
        </w:trPr>
        <w:tc>
          <w:tcPr>
            <w:tcW w:w="3371" w:type="dxa"/>
          </w:tcPr>
          <w:p w14:paraId="4FED132A" w14:textId="6CEADBEE" w:rsidR="00EC6F02" w:rsidRDefault="00EC6F02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Class (I</w:t>
            </w:r>
            <w:r w:rsidR="00FB1F9A">
              <w:rPr>
                <w:noProof/>
                <w:lang w:eastAsia="fr-FR"/>
              </w:rPr>
              <w:t>nterf</w:t>
            </w:r>
            <w:r>
              <w:rPr>
                <w:noProof/>
                <w:lang w:eastAsia="fr-FR"/>
              </w:rPr>
              <w:t>ace stereotype)</w:t>
            </w:r>
          </w:p>
          <w:p w14:paraId="540F78B8" w14:textId="3C9E5ECF" w:rsidR="00FB1F9A" w:rsidRDefault="00FB1F9A" w:rsidP="00921683">
            <w:pPr>
              <w:jc w:val="left"/>
              <w:rPr>
                <w:noProof/>
                <w:lang w:eastAsia="fr-FR"/>
              </w:rPr>
            </w:pPr>
            <w:r w:rsidRPr="00FB1F9A">
              <w:rPr>
                <w:b/>
                <w:noProof/>
                <w:lang w:eastAsia="fr-FR"/>
              </w:rPr>
              <w:t>Attribute</w:t>
            </w:r>
            <w:r>
              <w:rPr>
                <w:noProof/>
                <w:lang w:eastAsia="fr-FR"/>
              </w:rPr>
              <w:t>: Property (Flow stereotype)  type Class (block)</w:t>
            </w:r>
          </w:p>
          <w:p w14:paraId="54B4587E" w14:textId="77777777" w:rsidR="00EC6F02" w:rsidRPr="0027396F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parametric package</w:t>
            </w:r>
          </w:p>
        </w:tc>
        <w:tc>
          <w:tcPr>
            <w:tcW w:w="4212" w:type="dxa"/>
          </w:tcPr>
          <w:p w14:paraId="1E57AAF8" w14:textId="22B0C3FD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I</w:t>
            </w:r>
            <w:r w:rsidR="00FB1F9A">
              <w:rPr>
                <w:noProof/>
                <w:lang w:eastAsia="fr-FR"/>
              </w:rPr>
              <w:t>nterface references</w:t>
            </w:r>
            <w:r>
              <w:rPr>
                <w:noProof/>
                <w:lang w:eastAsia="fr-FR"/>
              </w:rPr>
              <w:t xml:space="preserve"> ExchangeItem</w:t>
            </w:r>
          </w:p>
          <w:p w14:paraId="2446AC89" w14:textId="0A95F799" w:rsidR="00EC6F02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FB1F9A">
              <w:rPr>
                <w:b/>
                <w:noProof/>
                <w:lang w:eastAsia="fr-FR"/>
              </w:rPr>
              <w:t>ExchangeItemElement</w:t>
            </w:r>
            <w:r>
              <w:rPr>
                <w:b/>
                <w:noProof/>
                <w:lang w:eastAsia="fr-FR"/>
              </w:rPr>
              <w:t xml:space="preserve">: </w:t>
            </w:r>
            <w:r>
              <w:rPr>
                <w:noProof/>
                <w:lang w:eastAsia="fr-FR"/>
              </w:rPr>
              <w:t>Class</w:t>
            </w:r>
          </w:p>
          <w:p w14:paraId="36486473" w14:textId="55EA6CEA" w:rsidR="00FB1F9A" w:rsidRPr="00FB1F9A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FB1F9A">
              <w:rPr>
                <w:b/>
                <w:noProof/>
                <w:lang w:eastAsia="fr-FR"/>
              </w:rPr>
              <w:t>ExchangeItem kind</w:t>
            </w:r>
            <w:r>
              <w:rPr>
                <w:noProof/>
                <w:lang w:eastAsia="fr-FR"/>
              </w:rPr>
              <w:t xml:space="preserve"> : Flow</w:t>
            </w:r>
          </w:p>
          <w:p w14:paraId="2A5A01EE" w14:textId="77777777" w:rsidR="00FB1F9A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</w:p>
          <w:p w14:paraId="7C12BE94" w14:textId="5A08DEFA" w:rsidR="00EC6F02" w:rsidRDefault="00EC6F02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Interface -&gt; Interfaces package</w:t>
            </w:r>
          </w:p>
          <w:p w14:paraId="4655BF56" w14:textId="2871A1D4" w:rsidR="00EC6F02" w:rsidRPr="0027396F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ExchangeItem -&gt; </w:t>
            </w:r>
            <w:r w:rsidR="00EC6F02">
              <w:rPr>
                <w:noProof/>
                <w:lang w:eastAsia="fr-FR"/>
              </w:rPr>
              <w:t>Data package</w:t>
            </w:r>
          </w:p>
        </w:tc>
      </w:tr>
    </w:tbl>
    <w:p w14:paraId="1093EDB0" w14:textId="77777777" w:rsidR="00E45BF6" w:rsidRDefault="00E45BF6" w:rsidP="00396A5A">
      <w:pPr>
        <w:rPr>
          <w:lang w:val="en-GB" w:eastAsia="fr-FR"/>
        </w:rPr>
      </w:pPr>
    </w:p>
    <w:p w14:paraId="14B68AD4" w14:textId="77777777" w:rsidR="00280BB5" w:rsidRDefault="00280BB5" w:rsidP="00396A5A">
      <w:pPr>
        <w:rPr>
          <w:lang w:val="en-GB" w:eastAsia="fr-FR"/>
        </w:rPr>
      </w:pPr>
    </w:p>
    <w:p w14:paraId="39F89B51" w14:textId="77777777" w:rsidR="00280BB5" w:rsidRDefault="00280BB5" w:rsidP="00396A5A">
      <w:pPr>
        <w:rPr>
          <w:lang w:val="en-GB" w:eastAsia="fr-FR"/>
        </w:rPr>
      </w:pPr>
    </w:p>
    <w:p w14:paraId="116B4407" w14:textId="77777777" w:rsidR="00280BB5" w:rsidRDefault="00280BB5" w:rsidP="00396A5A">
      <w:pPr>
        <w:rPr>
          <w:lang w:val="en-GB" w:eastAsia="fr-FR"/>
        </w:rPr>
      </w:pPr>
    </w:p>
    <w:p w14:paraId="5B1D6C99" w14:textId="77777777" w:rsidR="00280BB5" w:rsidRDefault="00280BB5" w:rsidP="00396A5A">
      <w:pPr>
        <w:rPr>
          <w:lang w:val="en-GB" w:eastAsia="fr-FR"/>
        </w:rPr>
      </w:pPr>
    </w:p>
    <w:p w14:paraId="41C9169A" w14:textId="77777777" w:rsidR="00396A5A" w:rsidRDefault="00396A5A" w:rsidP="00396A5A">
      <w:pPr>
        <w:pStyle w:val="Titre2"/>
      </w:pPr>
      <w:bookmarkStart w:id="21" w:name="_Toc27391022"/>
      <w:r>
        <w:lastRenderedPageBreak/>
        <w:t>Actors</w:t>
      </w:r>
      <w:bookmarkEnd w:id="21"/>
    </w:p>
    <w:p w14:paraId="54ED7404" w14:textId="7E2C6F31" w:rsidR="00396A5A" w:rsidRDefault="00396A5A" w:rsidP="00396A5A">
      <w:pPr>
        <w:rPr>
          <w:lang w:val="en-GB"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67"/>
        <w:gridCol w:w="3816"/>
      </w:tblGrid>
      <w:tr w:rsidR="00FB1F9A" w14:paraId="1ACA37EE" w14:textId="77777777" w:rsidTr="00564CAF">
        <w:trPr>
          <w:jc w:val="center"/>
        </w:trPr>
        <w:tc>
          <w:tcPr>
            <w:tcW w:w="3767" w:type="dxa"/>
            <w:shd w:val="clear" w:color="auto" w:fill="DDD9C3" w:themeFill="background2" w:themeFillShade="E6"/>
          </w:tcPr>
          <w:p w14:paraId="1C10349B" w14:textId="77777777" w:rsidR="00FB1F9A" w:rsidRPr="00C71695" w:rsidRDefault="00FB1F9A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816" w:type="dxa"/>
            <w:shd w:val="clear" w:color="auto" w:fill="DDD9C3" w:themeFill="background2" w:themeFillShade="E6"/>
          </w:tcPr>
          <w:p w14:paraId="34BEE7AA" w14:textId="28103961" w:rsidR="00FB1F9A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FB1F9A" w14:paraId="7B9B1A8A" w14:textId="77777777" w:rsidTr="00564CAF">
        <w:trPr>
          <w:jc w:val="center"/>
        </w:trPr>
        <w:tc>
          <w:tcPr>
            <w:tcW w:w="3767" w:type="dxa"/>
          </w:tcPr>
          <w:p w14:paraId="5AD070C3" w14:textId="572C92F7" w:rsidR="00FB1F9A" w:rsidRDefault="00FB1F9A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640EF2F5" wp14:editId="2C8B8A0E">
                  <wp:extent cx="924560" cy="1067718"/>
                  <wp:effectExtent l="0" t="0" r="889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880" cy="107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0982D7BD" w14:textId="09B2B5DF" w:rsidR="00FB1F9A" w:rsidRDefault="00FB1F9A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27F7E449" wp14:editId="6BFD87CE">
                  <wp:extent cx="1132080" cy="1064260"/>
                  <wp:effectExtent l="0" t="0" r="0" b="254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578" cy="106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F9A" w14:paraId="38934E3F" w14:textId="77777777" w:rsidTr="00564CAF">
        <w:trPr>
          <w:jc w:val="center"/>
        </w:trPr>
        <w:tc>
          <w:tcPr>
            <w:tcW w:w="3767" w:type="dxa"/>
          </w:tcPr>
          <w:p w14:paraId="085618C5" w14:textId="11C5AB81" w:rsidR="00FB1F9A" w:rsidRDefault="00FB1F9A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Actor </w:t>
            </w:r>
          </w:p>
          <w:p w14:paraId="43BB672F" w14:textId="5EB8BC2C" w:rsidR="00FB1F9A" w:rsidRPr="0027396F" w:rsidRDefault="00FB1F9A" w:rsidP="00FB1F9A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UseCase package</w:t>
            </w:r>
          </w:p>
        </w:tc>
        <w:tc>
          <w:tcPr>
            <w:tcW w:w="3816" w:type="dxa"/>
          </w:tcPr>
          <w:p w14:paraId="07723C96" w14:textId="38114414" w:rsidR="00FB1F9A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LogicalActor and Part</w:t>
            </w:r>
          </w:p>
          <w:p w14:paraId="096D82EB" w14:textId="77777777" w:rsidR="00FB1F9A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</w:p>
          <w:p w14:paraId="0A2F8AC0" w14:textId="41A9C5FB" w:rsidR="00FB1F9A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Actor -&gt; LogicalActor package</w:t>
            </w:r>
          </w:p>
          <w:p w14:paraId="78DC5AC6" w14:textId="6F3F21F5" w:rsidR="00FB1F9A" w:rsidRPr="0027396F" w:rsidRDefault="00FB1F9A" w:rsidP="00921683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Part -&gt; LogicalContext</w:t>
            </w:r>
          </w:p>
        </w:tc>
      </w:tr>
    </w:tbl>
    <w:p w14:paraId="20BE75F9" w14:textId="77777777" w:rsidR="00E45BF6" w:rsidRDefault="00E45BF6" w:rsidP="00396A5A">
      <w:pPr>
        <w:rPr>
          <w:lang w:val="en-GB" w:eastAsia="fr-FR"/>
        </w:rPr>
      </w:pPr>
    </w:p>
    <w:p w14:paraId="0F99DFCD" w14:textId="298A1D72" w:rsidR="00396A5A" w:rsidRPr="00280BB5" w:rsidRDefault="00396A5A" w:rsidP="00E45BF6">
      <w:pPr>
        <w:pStyle w:val="Titre2"/>
      </w:pPr>
      <w:bookmarkStart w:id="22" w:name="_Toc27391023"/>
      <w:r>
        <w:t>Use Cases</w:t>
      </w:r>
      <w:bookmarkEnd w:id="22"/>
    </w:p>
    <w:tbl>
      <w:tblPr>
        <w:tblStyle w:val="Grilledutableau"/>
        <w:tblpPr w:leftFromText="141" w:rightFromText="141" w:vertAnchor="text" w:horzAnchor="page" w:tblpXSpec="center" w:tblpY="180"/>
        <w:tblW w:w="9140" w:type="dxa"/>
        <w:tblLook w:val="04A0" w:firstRow="1" w:lastRow="0" w:firstColumn="1" w:lastColumn="0" w:noHBand="0" w:noVBand="1"/>
      </w:tblPr>
      <w:tblGrid>
        <w:gridCol w:w="5220"/>
        <w:gridCol w:w="3920"/>
      </w:tblGrid>
      <w:tr w:rsidR="00E45BF6" w14:paraId="757E1AFC" w14:textId="77777777" w:rsidTr="00564CAF">
        <w:tc>
          <w:tcPr>
            <w:tcW w:w="5220" w:type="dxa"/>
            <w:shd w:val="clear" w:color="auto" w:fill="DDD9C3" w:themeFill="background2" w:themeFillShade="E6"/>
          </w:tcPr>
          <w:p w14:paraId="2D43C6D7" w14:textId="77777777" w:rsidR="00BA4020" w:rsidRPr="00C71695" w:rsidRDefault="00BA4020" w:rsidP="00E45BF6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3920" w:type="dxa"/>
            <w:shd w:val="clear" w:color="auto" w:fill="DDD9C3" w:themeFill="background2" w:themeFillShade="E6"/>
          </w:tcPr>
          <w:p w14:paraId="1C2FEC04" w14:textId="77254FDD" w:rsidR="00BA4020" w:rsidRPr="00C71695" w:rsidRDefault="003436B7" w:rsidP="00E45BF6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E45BF6" w14:paraId="37A1B8FD" w14:textId="77777777" w:rsidTr="00564CAF">
        <w:tc>
          <w:tcPr>
            <w:tcW w:w="5220" w:type="dxa"/>
          </w:tcPr>
          <w:p w14:paraId="01DE24F8" w14:textId="77777777" w:rsidR="00BA4020" w:rsidRDefault="00BA4020" w:rsidP="00E45BF6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E5BD458" wp14:editId="43EDF349">
                  <wp:extent cx="2634565" cy="20066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225" cy="20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</w:tcPr>
          <w:p w14:paraId="423CF577" w14:textId="77777777" w:rsidR="00BA4020" w:rsidRDefault="00BA4020" w:rsidP="00E45BF6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A9AFDA8" wp14:editId="4701CA1B">
                  <wp:extent cx="2352040" cy="2246092"/>
                  <wp:effectExtent l="0" t="0" r="0" b="190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946" cy="224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F6" w14:paraId="15D33149" w14:textId="77777777" w:rsidTr="00564CAF">
        <w:tc>
          <w:tcPr>
            <w:tcW w:w="5220" w:type="dxa"/>
          </w:tcPr>
          <w:p w14:paraId="52429BD3" w14:textId="77777777" w:rsidR="00BA4020" w:rsidRDefault="00BA4020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UseCase</w:t>
            </w:r>
          </w:p>
          <w:p w14:paraId="6060C64A" w14:textId="77777777" w:rsidR="00BA4020" w:rsidRDefault="00BA4020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BA4020">
              <w:rPr>
                <w:b/>
                <w:noProof/>
                <w:lang w:eastAsia="fr-FR"/>
              </w:rPr>
              <w:t>Includes</w:t>
            </w:r>
            <w:r>
              <w:rPr>
                <w:noProof/>
                <w:lang w:eastAsia="fr-FR"/>
              </w:rPr>
              <w:t>: Include</w:t>
            </w:r>
          </w:p>
          <w:p w14:paraId="2AB350DE" w14:textId="258D119C" w:rsidR="00BA4020" w:rsidRDefault="00BA4020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BA4020">
              <w:rPr>
                <w:b/>
                <w:noProof/>
                <w:lang w:eastAsia="fr-FR"/>
              </w:rPr>
              <w:t>Associations</w:t>
            </w:r>
            <w:r>
              <w:rPr>
                <w:noProof/>
                <w:lang w:eastAsia="fr-FR"/>
              </w:rPr>
              <w:t>: Association</w:t>
            </w:r>
          </w:p>
          <w:p w14:paraId="2FE9572E" w14:textId="5FE286D3" w:rsidR="00BA4020" w:rsidRDefault="00BA4020" w:rsidP="00E45BF6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 </w:t>
            </w:r>
            <w:r w:rsidRPr="00BA4020">
              <w:rPr>
                <w:b/>
                <w:noProof/>
                <w:lang w:eastAsia="fr-FR"/>
              </w:rPr>
              <w:t>Ends</w:t>
            </w:r>
            <w:r>
              <w:rPr>
                <w:noProof/>
                <w:lang w:eastAsia="fr-FR"/>
              </w:rPr>
              <w:t xml:space="preserve"> : Actor and UseCase</w:t>
            </w:r>
          </w:p>
          <w:p w14:paraId="7BA40083" w14:textId="77777777" w:rsidR="00BA4020" w:rsidRPr="0027396F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UseCase package</w:t>
            </w:r>
          </w:p>
        </w:tc>
        <w:tc>
          <w:tcPr>
            <w:tcW w:w="3920" w:type="dxa"/>
          </w:tcPr>
          <w:p w14:paraId="5DB4968D" w14:textId="77777777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CapabilityRealization</w:t>
            </w:r>
          </w:p>
          <w:p w14:paraId="74008DE4" w14:textId="77777777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 w:rsidRPr="00BA4020">
              <w:rPr>
                <w:b/>
                <w:noProof/>
                <w:lang w:eastAsia="fr-FR"/>
              </w:rPr>
              <w:t>Include</w:t>
            </w:r>
            <w:r>
              <w:rPr>
                <w:noProof/>
                <w:lang w:eastAsia="fr-FR"/>
              </w:rPr>
              <w:t>: AbstractCapabilityInclude</w:t>
            </w:r>
          </w:p>
          <w:p w14:paraId="105B3DB9" w14:textId="5BD42EA0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 w:rsidRPr="00BA4020">
              <w:rPr>
                <w:b/>
                <w:noProof/>
                <w:lang w:eastAsia="fr-FR"/>
              </w:rPr>
              <w:t>ActorCapabilityRealizations</w:t>
            </w:r>
            <w:r>
              <w:rPr>
                <w:noProof/>
                <w:lang w:eastAsia="fr-FR"/>
              </w:rPr>
              <w:t>: ActorCapabilityRealization</w:t>
            </w:r>
          </w:p>
          <w:p w14:paraId="760DA503" w14:textId="289FA86A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    </w:t>
            </w:r>
            <w:r w:rsidRPr="00BA4020">
              <w:rPr>
                <w:b/>
                <w:noProof/>
                <w:lang w:eastAsia="fr-FR"/>
              </w:rPr>
              <w:t>Involved</w:t>
            </w:r>
            <w:r>
              <w:rPr>
                <w:noProof/>
                <w:lang w:eastAsia="fr-FR"/>
              </w:rPr>
              <w:t>: LogicalActor</w:t>
            </w:r>
          </w:p>
          <w:p w14:paraId="4EEABDEF" w14:textId="100CB870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    </w:t>
            </w:r>
            <w:r w:rsidRPr="00BA4020">
              <w:rPr>
                <w:b/>
                <w:noProof/>
                <w:lang w:eastAsia="fr-FR"/>
              </w:rPr>
              <w:t>Container</w:t>
            </w:r>
            <w:r>
              <w:rPr>
                <w:noProof/>
                <w:lang w:eastAsia="fr-FR"/>
              </w:rPr>
              <w:t>: CapabilityRealization</w:t>
            </w:r>
          </w:p>
          <w:p w14:paraId="54504888" w14:textId="77777777" w:rsidR="00BA4020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</w:p>
          <w:p w14:paraId="26FB680B" w14:textId="77777777" w:rsidR="00BA4020" w:rsidRPr="0027396F" w:rsidRDefault="00BA4020" w:rsidP="00E45BF6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Capabilities package</w:t>
            </w:r>
          </w:p>
        </w:tc>
      </w:tr>
    </w:tbl>
    <w:p w14:paraId="1D2B8355" w14:textId="77777777" w:rsidR="00396A5A" w:rsidRDefault="00396A5A" w:rsidP="00396A5A">
      <w:pPr>
        <w:rPr>
          <w:lang w:val="en-GB" w:eastAsia="fr-FR"/>
        </w:rPr>
      </w:pPr>
    </w:p>
    <w:p w14:paraId="295A0EC6" w14:textId="30D5C94F" w:rsidR="00396A5A" w:rsidRDefault="00396A5A" w:rsidP="00396A5A">
      <w:pPr>
        <w:rPr>
          <w:lang w:val="en-GB" w:eastAsia="fr-FR"/>
        </w:rPr>
      </w:pPr>
    </w:p>
    <w:p w14:paraId="7EF592EC" w14:textId="77777777" w:rsidR="00396A5A" w:rsidRDefault="00396A5A" w:rsidP="00396A5A">
      <w:pPr>
        <w:rPr>
          <w:lang w:val="en-GB" w:eastAsia="fr-FR"/>
        </w:rPr>
      </w:pPr>
    </w:p>
    <w:p w14:paraId="2E127580" w14:textId="77777777" w:rsidR="00396A5A" w:rsidRDefault="00396A5A" w:rsidP="00396A5A">
      <w:pPr>
        <w:rPr>
          <w:lang w:val="en-GB" w:eastAsia="fr-FR"/>
        </w:rPr>
      </w:pPr>
    </w:p>
    <w:p w14:paraId="15327C74" w14:textId="77777777" w:rsidR="00396A5A" w:rsidRDefault="00396A5A" w:rsidP="00396A5A">
      <w:pPr>
        <w:rPr>
          <w:lang w:val="en-GB" w:eastAsia="fr-FR"/>
        </w:rPr>
      </w:pPr>
    </w:p>
    <w:p w14:paraId="4CDD3685" w14:textId="77777777" w:rsidR="00396A5A" w:rsidRDefault="00396A5A" w:rsidP="00396A5A">
      <w:pPr>
        <w:rPr>
          <w:lang w:val="en-GB" w:eastAsia="fr-FR"/>
        </w:rPr>
      </w:pPr>
    </w:p>
    <w:p w14:paraId="5D8177FD" w14:textId="77777777" w:rsidR="00396A5A" w:rsidRDefault="00396A5A" w:rsidP="00396A5A">
      <w:pPr>
        <w:rPr>
          <w:lang w:val="en-GB" w:eastAsia="fr-FR"/>
        </w:rPr>
      </w:pPr>
    </w:p>
    <w:p w14:paraId="37DCA3C1" w14:textId="77777777" w:rsidR="00E45BF6" w:rsidRDefault="00E45BF6" w:rsidP="00396A5A">
      <w:pPr>
        <w:rPr>
          <w:lang w:val="en-GB" w:eastAsia="fr-FR"/>
        </w:rPr>
      </w:pPr>
    </w:p>
    <w:p w14:paraId="2682F948" w14:textId="77777777" w:rsidR="00E45BF6" w:rsidRDefault="00E45BF6" w:rsidP="00396A5A">
      <w:pPr>
        <w:rPr>
          <w:lang w:val="en-GB" w:eastAsia="fr-FR"/>
        </w:rPr>
      </w:pPr>
    </w:p>
    <w:p w14:paraId="00E774F8" w14:textId="77777777" w:rsidR="00E45BF6" w:rsidRDefault="00E45BF6" w:rsidP="00396A5A">
      <w:pPr>
        <w:rPr>
          <w:lang w:val="en-GB" w:eastAsia="fr-FR"/>
        </w:rPr>
      </w:pPr>
    </w:p>
    <w:p w14:paraId="508926E9" w14:textId="1E2EBC55" w:rsidR="00396A5A" w:rsidRPr="00E45BF6" w:rsidRDefault="00396A5A" w:rsidP="00E45BF6">
      <w:pPr>
        <w:pStyle w:val="Titre2"/>
      </w:pPr>
      <w:bookmarkStart w:id="23" w:name="_Toc27391024"/>
      <w:r>
        <w:lastRenderedPageBreak/>
        <w:t>Requirements</w:t>
      </w:r>
      <w:bookmarkEnd w:id="23"/>
    </w:p>
    <w:p w14:paraId="38A6AA63" w14:textId="37F6F75E" w:rsidR="00396A5A" w:rsidRDefault="00396A5A" w:rsidP="00396A5A">
      <w:pPr>
        <w:rPr>
          <w:noProof/>
          <w:lang w:val="fr-FR" w:eastAsia="fr-FR"/>
        </w:rPr>
      </w:pPr>
      <w:r>
        <w:rPr>
          <w:noProof/>
          <w:lang w:val="fr-FR" w:eastAsia="fr-FR"/>
        </w:rPr>
        <w:t xml:space="preserve">        </w:t>
      </w:r>
    </w:p>
    <w:tbl>
      <w:tblPr>
        <w:tblStyle w:val="Grilledutableau"/>
        <w:tblpPr w:leftFromText="141" w:rightFromText="141" w:vertAnchor="text" w:horzAnchor="page" w:tblpXSpec="center" w:tblpY="180"/>
        <w:tblW w:w="9918" w:type="dxa"/>
        <w:tblLook w:val="04A0" w:firstRow="1" w:lastRow="0" w:firstColumn="1" w:lastColumn="0" w:noHBand="0" w:noVBand="1"/>
      </w:tblPr>
      <w:tblGrid>
        <w:gridCol w:w="4364"/>
        <w:gridCol w:w="5554"/>
      </w:tblGrid>
      <w:tr w:rsidR="00ED733B" w14:paraId="2B561E66" w14:textId="77777777" w:rsidTr="00564CAF">
        <w:tc>
          <w:tcPr>
            <w:tcW w:w="4364" w:type="dxa"/>
            <w:shd w:val="clear" w:color="auto" w:fill="DDD9C3" w:themeFill="background2" w:themeFillShade="E6"/>
          </w:tcPr>
          <w:p w14:paraId="2782091B" w14:textId="77777777" w:rsidR="00ED733B" w:rsidRPr="00C71695" w:rsidRDefault="00ED733B" w:rsidP="00ED733B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5554" w:type="dxa"/>
            <w:shd w:val="clear" w:color="auto" w:fill="DDD9C3" w:themeFill="background2" w:themeFillShade="E6"/>
          </w:tcPr>
          <w:p w14:paraId="42A41212" w14:textId="580D06F5" w:rsidR="00ED733B" w:rsidRPr="00C71695" w:rsidRDefault="003436B7" w:rsidP="00ED733B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ED733B" w14:paraId="4F2FF931" w14:textId="77777777" w:rsidTr="00564CAF">
        <w:tc>
          <w:tcPr>
            <w:tcW w:w="4364" w:type="dxa"/>
          </w:tcPr>
          <w:p w14:paraId="21D8EB13" w14:textId="77777777" w:rsidR="00ED733B" w:rsidRDefault="00ED733B" w:rsidP="00ED733B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652A180" wp14:editId="5B0AA21C">
                  <wp:extent cx="2296160" cy="2313232"/>
                  <wp:effectExtent l="0" t="0" r="889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43" cy="231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4" w:type="dxa"/>
          </w:tcPr>
          <w:p w14:paraId="19BEFE56" w14:textId="77777777" w:rsidR="00ED733B" w:rsidRDefault="00ED733B" w:rsidP="00ED733B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41F9FAB1" wp14:editId="2E132F12">
                  <wp:extent cx="1281826" cy="1407160"/>
                  <wp:effectExtent l="0" t="0" r="0" b="254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638" cy="141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01860E" wp14:editId="228089A0">
                  <wp:extent cx="877181" cy="2167890"/>
                  <wp:effectExtent l="0" t="0" r="0" b="381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416" cy="218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F6" w14:paraId="5CE7E5F7" w14:textId="77777777" w:rsidTr="00564CAF">
        <w:tc>
          <w:tcPr>
            <w:tcW w:w="4364" w:type="dxa"/>
          </w:tcPr>
          <w:p w14:paraId="7E779F5E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Requirement</w:t>
            </w:r>
          </w:p>
          <w:p w14:paraId="4F994304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</w:p>
          <w:p w14:paraId="45ACC400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</w:p>
          <w:p w14:paraId="0FE7FBC9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</w:p>
          <w:p w14:paraId="4E29DFCB" w14:textId="77777777" w:rsidR="00ED733B" w:rsidRPr="00BA4020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Trace: </w:t>
            </w:r>
            <w:r>
              <w:rPr>
                <w:noProof/>
                <w:lang w:eastAsia="fr-FR"/>
              </w:rPr>
              <w:t>Abstraction(Trace stereotype)</w:t>
            </w:r>
          </w:p>
          <w:p w14:paraId="377B5852" w14:textId="77777777" w:rsidR="00ED733B" w:rsidRPr="00BA4020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Satisfy: </w:t>
            </w:r>
            <w:r>
              <w:rPr>
                <w:noProof/>
                <w:lang w:eastAsia="fr-FR"/>
              </w:rPr>
              <w:t>Abstraction (Satisfy stereotype)</w:t>
            </w:r>
          </w:p>
          <w:p w14:paraId="11F81902" w14:textId="77777777" w:rsidR="00ED733B" w:rsidRPr="00BA4020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Refine: </w:t>
            </w:r>
            <w:r>
              <w:rPr>
                <w:noProof/>
                <w:lang w:eastAsia="fr-FR"/>
              </w:rPr>
              <w:t>Abstraction (Refine stereotype)</w:t>
            </w:r>
          </w:p>
          <w:p w14:paraId="75E425AF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Allocate: </w:t>
            </w:r>
            <w:r>
              <w:rPr>
                <w:noProof/>
                <w:lang w:eastAsia="fr-FR"/>
              </w:rPr>
              <w:t>Abstraction (Allocate stereotype)</w:t>
            </w:r>
          </w:p>
          <w:p w14:paraId="51F535AB" w14:textId="77777777" w:rsidR="00ED733B" w:rsidRPr="00BA4020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</w:p>
          <w:p w14:paraId="4C86A11C" w14:textId="77777777" w:rsidR="00ED733B" w:rsidRPr="0027396F" w:rsidRDefault="00ED733B" w:rsidP="00ED733B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Requirement package</w:t>
            </w:r>
          </w:p>
        </w:tc>
        <w:tc>
          <w:tcPr>
            <w:tcW w:w="5554" w:type="dxa"/>
          </w:tcPr>
          <w:p w14:paraId="63DF96CC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Requirement</w:t>
            </w:r>
          </w:p>
          <w:p w14:paraId="4E3DD1A8" w14:textId="12BD248E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ED733B">
              <w:rPr>
                <w:b/>
                <w:noProof/>
                <w:lang w:eastAsia="fr-FR"/>
              </w:rPr>
              <w:t>Requirement Allocation</w:t>
            </w:r>
            <w:r>
              <w:rPr>
                <w:noProof/>
                <w:lang w:eastAsia="fr-FR"/>
              </w:rPr>
              <w:t xml:space="preserve">: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>Relation</w:t>
            </w:r>
          </w:p>
          <w:p w14:paraId="4718C53A" w14:textId="39EC5165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</w:t>
            </w:r>
            <w:r w:rsidRPr="00ED733B">
              <w:rPr>
                <w:b/>
                <w:noProof/>
                <w:lang w:eastAsia="fr-FR"/>
              </w:rPr>
              <w:t>Source</w:t>
            </w:r>
            <w:r>
              <w:rPr>
                <w:noProof/>
                <w:lang w:eastAsia="fr-FR"/>
              </w:rPr>
              <w:t xml:space="preserve">: Requirement or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>Element</w:t>
            </w:r>
          </w:p>
          <w:p w14:paraId="55CA1D93" w14:textId="7DE6CE3F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ED733B">
              <w:rPr>
                <w:b/>
                <w:noProof/>
                <w:lang w:eastAsia="fr-FR"/>
              </w:rPr>
              <w:t>Target</w:t>
            </w:r>
            <w:r>
              <w:rPr>
                <w:noProof/>
                <w:lang w:eastAsia="fr-FR"/>
              </w:rPr>
              <w:t xml:space="preserve">: Requirement or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>Element</w:t>
            </w:r>
          </w:p>
          <w:p w14:paraId="13A8F1F8" w14:textId="38485ABE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 xml:space="preserve"> relation type -&gt; RelationType.Trace </w:t>
            </w:r>
          </w:p>
          <w:p w14:paraId="1104CDD1" w14:textId="5BAECEB1" w:rsidR="00ED733B" w:rsidRDefault="003436B7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Capella</w:t>
            </w:r>
            <w:r w:rsidR="00ED733B">
              <w:rPr>
                <w:noProof/>
                <w:lang w:eastAsia="fr-FR"/>
              </w:rPr>
              <w:t xml:space="preserve"> relation type -&gt; RelationType.Satisfy </w:t>
            </w:r>
          </w:p>
          <w:p w14:paraId="3316E966" w14:textId="0C68FB17" w:rsidR="00ED733B" w:rsidRDefault="003436B7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Capella</w:t>
            </w:r>
            <w:r w:rsidR="00ED733B">
              <w:rPr>
                <w:noProof/>
                <w:lang w:eastAsia="fr-FR"/>
              </w:rPr>
              <w:t xml:space="preserve"> relation type -&gt; RelationType.Refine </w:t>
            </w:r>
          </w:p>
          <w:p w14:paraId="005883A7" w14:textId="5BB7105E" w:rsidR="00ED733B" w:rsidRDefault="003436B7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Capella</w:t>
            </w:r>
            <w:r w:rsidR="00ED733B">
              <w:rPr>
                <w:noProof/>
                <w:lang w:eastAsia="fr-FR"/>
              </w:rPr>
              <w:t xml:space="preserve"> relation type -&gt; RelationType.Allocate </w:t>
            </w:r>
          </w:p>
          <w:p w14:paraId="5357731C" w14:textId="0DC1B5EC" w:rsidR="00ED733B" w:rsidRPr="0027396F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>Module</w:t>
            </w:r>
          </w:p>
        </w:tc>
      </w:tr>
    </w:tbl>
    <w:p w14:paraId="6CE36776" w14:textId="77777777" w:rsidR="00396A5A" w:rsidRDefault="00396A5A" w:rsidP="00396A5A">
      <w:pPr>
        <w:rPr>
          <w:lang w:val="en-GB" w:eastAsia="fr-FR"/>
        </w:rPr>
      </w:pPr>
    </w:p>
    <w:p w14:paraId="66DCE0D3" w14:textId="0DFB3392" w:rsidR="00396A5A" w:rsidRPr="00E45BF6" w:rsidRDefault="00396A5A" w:rsidP="00396A5A">
      <w:pPr>
        <w:pStyle w:val="Titre2"/>
      </w:pPr>
      <w:bookmarkStart w:id="24" w:name="_Toc27391025"/>
      <w:r>
        <w:t>Constraints</w:t>
      </w:r>
      <w:bookmarkEnd w:id="24"/>
    </w:p>
    <w:tbl>
      <w:tblPr>
        <w:tblStyle w:val="Grilledutableau"/>
        <w:tblpPr w:leftFromText="141" w:rightFromText="141" w:vertAnchor="text" w:horzAnchor="page" w:tblpXSpec="center" w:tblpY="180"/>
        <w:tblW w:w="9918" w:type="dxa"/>
        <w:tblLook w:val="04A0" w:firstRow="1" w:lastRow="0" w:firstColumn="1" w:lastColumn="0" w:noHBand="0" w:noVBand="1"/>
      </w:tblPr>
      <w:tblGrid>
        <w:gridCol w:w="4364"/>
        <w:gridCol w:w="5554"/>
      </w:tblGrid>
      <w:tr w:rsidR="00ED733B" w14:paraId="79B8446A" w14:textId="77777777" w:rsidTr="00564CAF">
        <w:tc>
          <w:tcPr>
            <w:tcW w:w="4364" w:type="dxa"/>
            <w:shd w:val="clear" w:color="auto" w:fill="DDD9C3" w:themeFill="background2" w:themeFillShade="E6"/>
          </w:tcPr>
          <w:p w14:paraId="20E5C362" w14:textId="77777777" w:rsidR="00ED733B" w:rsidRPr="00C71695" w:rsidRDefault="00ED733B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5554" w:type="dxa"/>
            <w:shd w:val="clear" w:color="auto" w:fill="DDD9C3" w:themeFill="background2" w:themeFillShade="E6"/>
          </w:tcPr>
          <w:p w14:paraId="29854BC3" w14:textId="7795A120" w:rsidR="00ED733B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ED733B" w14:paraId="69402FFA" w14:textId="77777777" w:rsidTr="00564CAF">
        <w:tc>
          <w:tcPr>
            <w:tcW w:w="4364" w:type="dxa"/>
          </w:tcPr>
          <w:p w14:paraId="2D2588C6" w14:textId="0C80E8BA" w:rsidR="00ED733B" w:rsidRDefault="00ED733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486CDBF2" wp14:editId="133EAB7B">
                  <wp:extent cx="1439285" cy="2128520"/>
                  <wp:effectExtent l="0" t="0" r="8890" b="508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997" cy="213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4" w:type="dxa"/>
          </w:tcPr>
          <w:p w14:paraId="13FCEDEC" w14:textId="5EBDB2D5" w:rsidR="00ED733B" w:rsidRDefault="00ED733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2E826FE5" wp14:editId="5D0B67DA">
                  <wp:extent cx="1455527" cy="2148840"/>
                  <wp:effectExtent l="0" t="0" r="0" b="381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223" cy="21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F6" w14:paraId="64B180E3" w14:textId="77777777" w:rsidTr="00564CAF">
        <w:tc>
          <w:tcPr>
            <w:tcW w:w="4364" w:type="dxa"/>
          </w:tcPr>
          <w:p w14:paraId="737181A6" w14:textId="0B35340D" w:rsidR="00ED733B" w:rsidRDefault="00ED733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Constraint</w:t>
            </w:r>
          </w:p>
          <w:p w14:paraId="56409A84" w14:textId="19DE62ED" w:rsidR="00ED733B" w:rsidRDefault="00ED733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ED733B">
              <w:rPr>
                <w:b/>
                <w:noProof/>
                <w:lang w:eastAsia="fr-FR"/>
              </w:rPr>
              <w:t>Specification</w:t>
            </w:r>
            <w:r>
              <w:rPr>
                <w:noProof/>
                <w:lang w:eastAsia="fr-FR"/>
              </w:rPr>
              <w:t>: OpaqueExpression</w:t>
            </w:r>
          </w:p>
          <w:p w14:paraId="292C3078" w14:textId="557B5974" w:rsidR="00ED733B" w:rsidRDefault="00ED733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</w:t>
            </w:r>
            <w:r w:rsidRPr="00ED733B">
              <w:rPr>
                <w:b/>
                <w:noProof/>
                <w:lang w:eastAsia="fr-FR"/>
              </w:rPr>
              <w:t>Bodies</w:t>
            </w:r>
            <w:r>
              <w:rPr>
                <w:noProof/>
                <w:lang w:eastAsia="fr-FR"/>
              </w:rPr>
              <w:t>: String expression</w:t>
            </w:r>
          </w:p>
          <w:p w14:paraId="7823A9C7" w14:textId="497DE9B8" w:rsidR="00ED733B" w:rsidRPr="00BA4020" w:rsidRDefault="00ED733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</w:t>
            </w:r>
            <w:r w:rsidRPr="00ED733B">
              <w:rPr>
                <w:b/>
                <w:noProof/>
                <w:lang w:eastAsia="fr-FR"/>
              </w:rPr>
              <w:t>Langage</w:t>
            </w:r>
            <w:r>
              <w:rPr>
                <w:noProof/>
                <w:lang w:eastAsia="fr-FR"/>
              </w:rPr>
              <w:t>: langage expression</w:t>
            </w:r>
          </w:p>
          <w:p w14:paraId="6487A275" w14:textId="506293B9" w:rsidR="00ED733B" w:rsidRPr="0027396F" w:rsidRDefault="00ED733B" w:rsidP="00ED733B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Cameo element</w:t>
            </w:r>
          </w:p>
        </w:tc>
        <w:tc>
          <w:tcPr>
            <w:tcW w:w="5554" w:type="dxa"/>
          </w:tcPr>
          <w:p w14:paraId="427044BC" w14:textId="2BA8FA81" w:rsidR="00ED733B" w:rsidRDefault="00ED733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Constraint</w:t>
            </w:r>
          </w:p>
          <w:p w14:paraId="50CBB81C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ED733B">
              <w:rPr>
                <w:b/>
                <w:noProof/>
                <w:lang w:eastAsia="fr-FR"/>
              </w:rPr>
              <w:t>Specification</w:t>
            </w:r>
            <w:r>
              <w:rPr>
                <w:noProof/>
                <w:lang w:eastAsia="fr-FR"/>
              </w:rPr>
              <w:t>: OpaqueExpression</w:t>
            </w:r>
          </w:p>
          <w:p w14:paraId="3262DBFF" w14:textId="77777777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</w:t>
            </w:r>
            <w:r w:rsidRPr="00ED733B">
              <w:rPr>
                <w:b/>
                <w:noProof/>
                <w:lang w:eastAsia="fr-FR"/>
              </w:rPr>
              <w:t>Bodies</w:t>
            </w:r>
            <w:r>
              <w:rPr>
                <w:noProof/>
                <w:lang w:eastAsia="fr-FR"/>
              </w:rPr>
              <w:t>: String expression</w:t>
            </w:r>
          </w:p>
          <w:p w14:paraId="35852AE7" w14:textId="7D9E87ED" w:rsidR="00ED733B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</w:t>
            </w:r>
            <w:r w:rsidRPr="00ED733B">
              <w:rPr>
                <w:b/>
                <w:noProof/>
                <w:lang w:eastAsia="fr-FR"/>
              </w:rPr>
              <w:t>Langage</w:t>
            </w:r>
            <w:r>
              <w:rPr>
                <w:noProof/>
                <w:lang w:eastAsia="fr-FR"/>
              </w:rPr>
              <w:t>: langage expression</w:t>
            </w:r>
          </w:p>
          <w:p w14:paraId="34C78120" w14:textId="0D24011D" w:rsidR="00ED733B" w:rsidRPr="0027396F" w:rsidRDefault="00ED733B" w:rsidP="00ED733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3436B7">
              <w:rPr>
                <w:noProof/>
                <w:lang w:eastAsia="fr-FR"/>
              </w:rPr>
              <w:t>Capella</w:t>
            </w:r>
            <w:r>
              <w:rPr>
                <w:noProof/>
                <w:lang w:eastAsia="fr-FR"/>
              </w:rPr>
              <w:t>Element</w:t>
            </w:r>
          </w:p>
        </w:tc>
      </w:tr>
    </w:tbl>
    <w:p w14:paraId="77AF7343" w14:textId="77777777" w:rsidR="00ED733B" w:rsidRDefault="00ED733B" w:rsidP="00396A5A">
      <w:pPr>
        <w:rPr>
          <w:lang w:val="en-GB" w:eastAsia="fr-FR"/>
        </w:rPr>
      </w:pPr>
    </w:p>
    <w:p w14:paraId="27B1BCF6" w14:textId="7F068A48" w:rsidR="00396A5A" w:rsidRPr="00E45BF6" w:rsidRDefault="00396A5A" w:rsidP="00396A5A">
      <w:pPr>
        <w:pStyle w:val="Titre2"/>
      </w:pPr>
      <w:bookmarkStart w:id="25" w:name="_Toc27391026"/>
      <w:r>
        <w:t>Value Type</w:t>
      </w:r>
      <w:r w:rsidR="00E45BF6">
        <w:t>s</w:t>
      </w:r>
      <w:bookmarkEnd w:id="25"/>
    </w:p>
    <w:p w14:paraId="68AAF438" w14:textId="77777777" w:rsidR="00396A5A" w:rsidRDefault="00396A5A" w:rsidP="00396A5A">
      <w:pPr>
        <w:rPr>
          <w:lang w:val="en-GB" w:eastAsia="fr-FR"/>
        </w:rPr>
      </w:pPr>
    </w:p>
    <w:tbl>
      <w:tblPr>
        <w:tblStyle w:val="Grilledutableau"/>
        <w:tblpPr w:leftFromText="141" w:rightFromText="141" w:vertAnchor="text" w:horzAnchor="page" w:tblpXSpec="center" w:tblpY="180"/>
        <w:tblW w:w="9918" w:type="dxa"/>
        <w:tblLook w:val="04A0" w:firstRow="1" w:lastRow="0" w:firstColumn="1" w:lastColumn="0" w:noHBand="0" w:noVBand="1"/>
      </w:tblPr>
      <w:tblGrid>
        <w:gridCol w:w="4364"/>
        <w:gridCol w:w="5554"/>
      </w:tblGrid>
      <w:tr w:rsidR="00ED733B" w14:paraId="2AE0A299" w14:textId="77777777" w:rsidTr="00564CAF">
        <w:tc>
          <w:tcPr>
            <w:tcW w:w="4364" w:type="dxa"/>
            <w:shd w:val="clear" w:color="auto" w:fill="DDD9C3" w:themeFill="background2" w:themeFillShade="E6"/>
          </w:tcPr>
          <w:p w14:paraId="23070E08" w14:textId="77777777" w:rsidR="00ED733B" w:rsidRPr="00C71695" w:rsidRDefault="00ED733B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5554" w:type="dxa"/>
            <w:shd w:val="clear" w:color="auto" w:fill="DDD9C3" w:themeFill="background2" w:themeFillShade="E6"/>
          </w:tcPr>
          <w:p w14:paraId="60B2151B" w14:textId="1BFD15CB" w:rsidR="00ED733B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ED733B" w14:paraId="26C4687A" w14:textId="77777777" w:rsidTr="00564CAF">
        <w:tc>
          <w:tcPr>
            <w:tcW w:w="4364" w:type="dxa"/>
          </w:tcPr>
          <w:p w14:paraId="06CA8FBE" w14:textId="4BE74EF4" w:rsidR="00ED733B" w:rsidRDefault="00ED733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03CCD277" wp14:editId="63B2E151">
                  <wp:extent cx="1854328" cy="1555750"/>
                  <wp:effectExtent l="0" t="0" r="0" b="635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768" cy="156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4" w:type="dxa"/>
          </w:tcPr>
          <w:p w14:paraId="23F91C6E" w14:textId="3B120942" w:rsidR="00ED733B" w:rsidRDefault="00ED733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3DFA0AD5" wp14:editId="3C7E6FC3">
                  <wp:extent cx="1885950" cy="1581150"/>
                  <wp:effectExtent l="0" t="0" r="0" b="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F6" w14:paraId="39671FBE" w14:textId="77777777" w:rsidTr="00564CAF">
        <w:tc>
          <w:tcPr>
            <w:tcW w:w="4364" w:type="dxa"/>
          </w:tcPr>
          <w:p w14:paraId="57E8D2DB" w14:textId="2D906DA7" w:rsidR="00ED733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DataType (ValueType stereotype)</w:t>
            </w:r>
          </w:p>
          <w:p w14:paraId="36EF4B90" w14:textId="22C3A923" w:rsidR="007B08B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7B08BB">
              <w:rPr>
                <w:b/>
                <w:noProof/>
                <w:lang w:eastAsia="fr-FR"/>
              </w:rPr>
              <w:t>Attributes</w:t>
            </w:r>
            <w:r>
              <w:rPr>
                <w:noProof/>
                <w:lang w:eastAsia="fr-FR"/>
              </w:rPr>
              <w:t>: Property</w:t>
            </w:r>
          </w:p>
          <w:p w14:paraId="3FEC556A" w14:textId="608B3ED1" w:rsidR="00ED733B" w:rsidRPr="0027396F" w:rsidRDefault="00ED733B" w:rsidP="007B08BB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7B08BB">
              <w:rPr>
                <w:noProof/>
                <w:lang w:eastAsia="fr-FR"/>
              </w:rPr>
              <w:t>Parametric package</w:t>
            </w:r>
          </w:p>
        </w:tc>
        <w:tc>
          <w:tcPr>
            <w:tcW w:w="5554" w:type="dxa"/>
          </w:tcPr>
          <w:p w14:paraId="6895910E" w14:textId="481C9FFD" w:rsidR="00ED733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Class primitive</w:t>
            </w:r>
          </w:p>
          <w:p w14:paraId="473C5A6A" w14:textId="2C80A2AD" w:rsidR="007B08B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7B08BB">
              <w:rPr>
                <w:b/>
                <w:noProof/>
                <w:lang w:eastAsia="fr-FR"/>
              </w:rPr>
              <w:t>Features</w:t>
            </w:r>
            <w:r>
              <w:rPr>
                <w:noProof/>
                <w:lang w:eastAsia="fr-FR"/>
              </w:rPr>
              <w:t>: Property</w:t>
            </w:r>
          </w:p>
          <w:p w14:paraId="255E9AD8" w14:textId="2B4CA8AA" w:rsidR="00ED733B" w:rsidRPr="0027396F" w:rsidRDefault="00ED733B" w:rsidP="007B08BB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 w:rsidR="007B08BB">
              <w:rPr>
                <w:noProof/>
                <w:lang w:eastAsia="fr-FR"/>
              </w:rPr>
              <w:t>Data package</w:t>
            </w:r>
          </w:p>
        </w:tc>
      </w:tr>
    </w:tbl>
    <w:p w14:paraId="0167F3CC" w14:textId="77777777" w:rsidR="00396A5A" w:rsidRDefault="00396A5A" w:rsidP="00396A5A">
      <w:pPr>
        <w:rPr>
          <w:lang w:val="en-GB" w:eastAsia="fr-FR"/>
        </w:rPr>
      </w:pPr>
    </w:p>
    <w:p w14:paraId="059B6C24" w14:textId="7D9DDB50" w:rsidR="00396A5A" w:rsidRPr="00E45BF6" w:rsidRDefault="00396A5A" w:rsidP="00E45BF6">
      <w:pPr>
        <w:pStyle w:val="Titre2"/>
      </w:pPr>
      <w:bookmarkStart w:id="26" w:name="_Toc27391027"/>
      <w:r>
        <w:t>State / Mode</w:t>
      </w:r>
      <w:bookmarkEnd w:id="26"/>
    </w:p>
    <w:tbl>
      <w:tblPr>
        <w:tblStyle w:val="Grilledutableau"/>
        <w:tblpPr w:leftFromText="141" w:rightFromText="141" w:vertAnchor="text" w:horzAnchor="page" w:tblpXSpec="center" w:tblpY="180"/>
        <w:tblW w:w="9918" w:type="dxa"/>
        <w:tblLook w:val="04A0" w:firstRow="1" w:lastRow="0" w:firstColumn="1" w:lastColumn="0" w:noHBand="0" w:noVBand="1"/>
      </w:tblPr>
      <w:tblGrid>
        <w:gridCol w:w="4364"/>
        <w:gridCol w:w="5554"/>
      </w:tblGrid>
      <w:tr w:rsidR="007B08BB" w14:paraId="62CA0695" w14:textId="77777777" w:rsidTr="00564CAF">
        <w:tc>
          <w:tcPr>
            <w:tcW w:w="4364" w:type="dxa"/>
            <w:shd w:val="clear" w:color="auto" w:fill="DDD9C3" w:themeFill="background2" w:themeFillShade="E6"/>
          </w:tcPr>
          <w:p w14:paraId="5B44772F" w14:textId="77777777" w:rsidR="007B08BB" w:rsidRPr="00C71695" w:rsidRDefault="007B08BB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 w:rsidRPr="00C71695">
              <w:rPr>
                <w:b/>
                <w:lang w:val="en-GB" w:eastAsia="fr-FR"/>
              </w:rPr>
              <w:t>Cameo</w:t>
            </w:r>
          </w:p>
        </w:tc>
        <w:tc>
          <w:tcPr>
            <w:tcW w:w="5554" w:type="dxa"/>
            <w:shd w:val="clear" w:color="auto" w:fill="DDD9C3" w:themeFill="background2" w:themeFillShade="E6"/>
          </w:tcPr>
          <w:p w14:paraId="6C9D1F63" w14:textId="5D707DCD" w:rsidR="007B08BB" w:rsidRPr="00C71695" w:rsidRDefault="003436B7" w:rsidP="00921683">
            <w:pPr>
              <w:pStyle w:val="Paragraphedeliste"/>
              <w:ind w:left="0"/>
              <w:rPr>
                <w:b/>
                <w:lang w:val="en-GB" w:eastAsia="fr-FR"/>
              </w:rPr>
            </w:pPr>
            <w:r>
              <w:rPr>
                <w:b/>
                <w:lang w:val="en-GB" w:eastAsia="fr-FR"/>
              </w:rPr>
              <w:t>Capella</w:t>
            </w:r>
          </w:p>
        </w:tc>
      </w:tr>
      <w:tr w:rsidR="007B08BB" w14:paraId="26930932" w14:textId="77777777" w:rsidTr="00564CAF">
        <w:tc>
          <w:tcPr>
            <w:tcW w:w="4364" w:type="dxa"/>
          </w:tcPr>
          <w:p w14:paraId="7B6B7870" w14:textId="749BA94D" w:rsidR="007B08BB" w:rsidRDefault="007B08B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12BADAB9" wp14:editId="2565A67A">
                  <wp:extent cx="1691737" cy="2763520"/>
                  <wp:effectExtent l="0" t="0" r="3810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160" cy="276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4" w:type="dxa"/>
          </w:tcPr>
          <w:p w14:paraId="64F8599F" w14:textId="241C72C4" w:rsidR="007B08BB" w:rsidRDefault="007B08BB" w:rsidP="00921683">
            <w:pPr>
              <w:pStyle w:val="Paragraphedeliste"/>
              <w:ind w:left="0"/>
              <w:rPr>
                <w:lang w:val="en-GB" w:eastAsia="fr-FR"/>
              </w:rPr>
            </w:pPr>
            <w:r>
              <w:rPr>
                <w:noProof/>
              </w:rPr>
              <w:drawing>
                <wp:inline distT="0" distB="0" distL="0" distR="0" wp14:anchorId="726B9374" wp14:editId="2404C992">
                  <wp:extent cx="1826112" cy="2760980"/>
                  <wp:effectExtent l="0" t="0" r="3175" b="127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423" cy="276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9C3" w:rsidRPr="00B729C3" w14:paraId="598898F7" w14:textId="77777777" w:rsidTr="00564CAF">
        <w:tc>
          <w:tcPr>
            <w:tcW w:w="4364" w:type="dxa"/>
          </w:tcPr>
          <w:p w14:paraId="71D4943C" w14:textId="47A6491A" w:rsidR="007B08B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StateMachine/ State </w:t>
            </w:r>
          </w:p>
          <w:p w14:paraId="0347B02C" w14:textId="1E13CD6F" w:rsidR="007B08B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 xml:space="preserve">Regions: </w:t>
            </w:r>
            <w:r>
              <w:rPr>
                <w:noProof/>
                <w:lang w:eastAsia="fr-FR"/>
              </w:rPr>
              <w:t>Region</w:t>
            </w:r>
          </w:p>
          <w:p w14:paraId="78BCD2C5" w14:textId="1D91F997" w:rsidR="007B08BB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</w:t>
            </w:r>
            <w:r w:rsidRPr="007B08BB">
              <w:rPr>
                <w:b/>
                <w:noProof/>
                <w:lang w:eastAsia="fr-FR"/>
              </w:rPr>
              <w:t>State</w:t>
            </w:r>
            <w:r w:rsidR="00B729C3">
              <w:rPr>
                <w:b/>
                <w:noProof/>
                <w:lang w:eastAsia="fr-FR"/>
              </w:rPr>
              <w:t>s</w:t>
            </w:r>
            <w:r>
              <w:rPr>
                <w:noProof/>
                <w:lang w:eastAsia="fr-FR"/>
              </w:rPr>
              <w:t>:</w:t>
            </w:r>
            <w:r w:rsidR="00B729C3">
              <w:rPr>
                <w:noProof/>
                <w:lang w:eastAsia="fr-FR"/>
              </w:rPr>
              <w:t xml:space="preserve"> State</w:t>
            </w:r>
          </w:p>
          <w:p w14:paraId="6F637F60" w14:textId="0420E37C" w:rsidR="007B08BB" w:rsidRPr="00B729C3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</w:t>
            </w:r>
            <w:r w:rsidRPr="007B08BB">
              <w:rPr>
                <w:b/>
                <w:noProof/>
                <w:lang w:eastAsia="fr-FR"/>
              </w:rPr>
              <w:t>PseudoState</w:t>
            </w:r>
            <w:r w:rsidR="00B729C3">
              <w:rPr>
                <w:b/>
                <w:noProof/>
                <w:lang w:eastAsia="fr-FR"/>
              </w:rPr>
              <w:t xml:space="preserve">s: </w:t>
            </w:r>
            <w:r w:rsidR="00B729C3">
              <w:rPr>
                <w:noProof/>
                <w:lang w:eastAsia="fr-FR"/>
              </w:rPr>
              <w:t>PseudoState</w:t>
            </w:r>
          </w:p>
          <w:p w14:paraId="0796F105" w14:textId="7CC3C66A" w:rsidR="007B08BB" w:rsidRPr="00B729C3" w:rsidRDefault="007B08BB" w:rsidP="00921683">
            <w:pPr>
              <w:pStyle w:val="Paragraphedeliste"/>
              <w:ind w:left="0"/>
              <w:jc w:val="lef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    </w:t>
            </w:r>
            <w:r w:rsidRPr="007B08BB">
              <w:rPr>
                <w:b/>
                <w:noProof/>
                <w:lang w:eastAsia="fr-FR"/>
              </w:rPr>
              <w:t>Transition</w:t>
            </w:r>
            <w:r w:rsidR="00B729C3">
              <w:rPr>
                <w:b/>
                <w:noProof/>
                <w:lang w:eastAsia="fr-FR"/>
              </w:rPr>
              <w:t xml:space="preserve">s : </w:t>
            </w:r>
            <w:r w:rsidR="00B729C3">
              <w:rPr>
                <w:noProof/>
                <w:lang w:eastAsia="fr-FR"/>
              </w:rPr>
              <w:t>Transition</w:t>
            </w:r>
          </w:p>
          <w:p w14:paraId="703E2A86" w14:textId="3F5E4ABE" w:rsidR="007B08BB" w:rsidRPr="0027396F" w:rsidRDefault="007B08BB" w:rsidP="007B08BB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37267">
              <w:rPr>
                <w:b/>
                <w:noProof/>
                <w:lang w:eastAsia="fr-FR"/>
              </w:rPr>
              <w:t>Container</w:t>
            </w:r>
            <w:r w:rsidRPr="0027396F">
              <w:rPr>
                <w:noProof/>
                <w:lang w:eastAsia="fr-FR"/>
              </w:rPr>
              <w:t xml:space="preserve"> : </w:t>
            </w:r>
            <w:r>
              <w:rPr>
                <w:noProof/>
                <w:lang w:eastAsia="fr-FR"/>
              </w:rPr>
              <w:t>Behavior package</w:t>
            </w:r>
          </w:p>
        </w:tc>
        <w:tc>
          <w:tcPr>
            <w:tcW w:w="5554" w:type="dxa"/>
          </w:tcPr>
          <w:p w14:paraId="1BF24CC6" w14:textId="3A5C2385" w:rsidR="007B08BB" w:rsidRPr="00132F9F" w:rsidRDefault="007B08BB" w:rsidP="0092168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132F9F">
              <w:rPr>
                <w:noProof/>
                <w:lang w:val="fr-FR" w:eastAsia="fr-FR"/>
              </w:rPr>
              <w:t>StateMachine/Mode</w:t>
            </w:r>
          </w:p>
          <w:p w14:paraId="4B750FB5" w14:textId="77777777" w:rsidR="00B729C3" w:rsidRPr="00132F9F" w:rsidRDefault="00B729C3" w:rsidP="00B729C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132F9F">
              <w:rPr>
                <w:b/>
                <w:noProof/>
                <w:lang w:val="fr-FR" w:eastAsia="fr-FR"/>
              </w:rPr>
              <w:t xml:space="preserve">Regions: </w:t>
            </w:r>
            <w:r w:rsidRPr="00132F9F">
              <w:rPr>
                <w:noProof/>
                <w:lang w:val="fr-FR" w:eastAsia="fr-FR"/>
              </w:rPr>
              <w:t>Region</w:t>
            </w:r>
          </w:p>
          <w:p w14:paraId="64E877AE" w14:textId="3AB6CBF4" w:rsidR="00B729C3" w:rsidRPr="00B729C3" w:rsidRDefault="00B729C3" w:rsidP="00B729C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B729C3">
              <w:rPr>
                <w:noProof/>
                <w:lang w:val="fr-FR" w:eastAsia="fr-FR"/>
              </w:rPr>
              <w:t xml:space="preserve">    </w:t>
            </w:r>
            <w:r w:rsidRPr="00B729C3">
              <w:rPr>
                <w:b/>
                <w:noProof/>
                <w:lang w:val="fr-FR" w:eastAsia="fr-FR"/>
              </w:rPr>
              <w:t>States</w:t>
            </w:r>
            <w:r w:rsidRPr="00B729C3">
              <w:rPr>
                <w:noProof/>
                <w:lang w:val="fr-FR" w:eastAsia="fr-FR"/>
              </w:rPr>
              <w:t>: Mode</w:t>
            </w:r>
          </w:p>
          <w:p w14:paraId="454441C0" w14:textId="77777777" w:rsidR="00B729C3" w:rsidRPr="00B729C3" w:rsidRDefault="00B729C3" w:rsidP="00B729C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B729C3">
              <w:rPr>
                <w:noProof/>
                <w:lang w:val="fr-FR" w:eastAsia="fr-FR"/>
              </w:rPr>
              <w:t xml:space="preserve">    </w:t>
            </w:r>
            <w:r w:rsidRPr="00B729C3">
              <w:rPr>
                <w:b/>
                <w:noProof/>
                <w:lang w:val="fr-FR" w:eastAsia="fr-FR"/>
              </w:rPr>
              <w:t xml:space="preserve">PseudoStates: </w:t>
            </w:r>
            <w:r w:rsidRPr="00B729C3">
              <w:rPr>
                <w:noProof/>
                <w:lang w:val="fr-FR" w:eastAsia="fr-FR"/>
              </w:rPr>
              <w:t>PseudoState</w:t>
            </w:r>
          </w:p>
          <w:p w14:paraId="669B4009" w14:textId="7A02AC5D" w:rsidR="00B729C3" w:rsidRPr="00B729C3" w:rsidRDefault="00B729C3" w:rsidP="00B729C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B729C3">
              <w:rPr>
                <w:noProof/>
                <w:lang w:val="fr-FR" w:eastAsia="fr-FR"/>
              </w:rPr>
              <w:t xml:space="preserve">    </w:t>
            </w:r>
            <w:r w:rsidRPr="00B729C3">
              <w:rPr>
                <w:b/>
                <w:noProof/>
                <w:lang w:val="fr-FR" w:eastAsia="fr-FR"/>
              </w:rPr>
              <w:t xml:space="preserve">Transitions : </w:t>
            </w:r>
            <w:r w:rsidRPr="00B729C3">
              <w:rPr>
                <w:noProof/>
                <w:lang w:val="fr-FR" w:eastAsia="fr-FR"/>
              </w:rPr>
              <w:t>S</w:t>
            </w:r>
            <w:r>
              <w:rPr>
                <w:noProof/>
                <w:lang w:val="fr-FR" w:eastAsia="fr-FR"/>
              </w:rPr>
              <w:t>tateTransition</w:t>
            </w:r>
          </w:p>
          <w:p w14:paraId="4A311F3F" w14:textId="4749A38D" w:rsidR="007B08BB" w:rsidRPr="00B729C3" w:rsidRDefault="00B729C3" w:rsidP="00921683">
            <w:pPr>
              <w:pStyle w:val="Paragraphedeliste"/>
              <w:ind w:left="0"/>
              <w:jc w:val="left"/>
              <w:rPr>
                <w:noProof/>
                <w:lang w:val="fr-FR" w:eastAsia="fr-FR"/>
              </w:rPr>
            </w:pPr>
            <w:r w:rsidRPr="00B729C3">
              <w:rPr>
                <w:b/>
                <w:noProof/>
                <w:lang w:val="fr-FR" w:eastAsia="fr-FR"/>
              </w:rPr>
              <w:t>Container</w:t>
            </w:r>
            <w:r>
              <w:rPr>
                <w:noProof/>
                <w:lang w:val="fr-FR" w:eastAsia="fr-FR"/>
              </w:rPr>
              <w:t> : LogicalComponent</w:t>
            </w:r>
          </w:p>
        </w:tc>
      </w:tr>
    </w:tbl>
    <w:p w14:paraId="7B3858CA" w14:textId="77777777" w:rsidR="00396A5A" w:rsidRPr="00B729C3" w:rsidRDefault="00396A5A">
      <w:pPr>
        <w:jc w:val="left"/>
        <w:rPr>
          <w:rFonts w:ascii="Times New Roman" w:hAnsi="Times New Roman"/>
          <w:spacing w:val="0"/>
          <w:szCs w:val="20"/>
          <w:lang w:val="fr-FR" w:eastAsia="fr-FR"/>
        </w:rPr>
      </w:pPr>
    </w:p>
    <w:sectPr w:rsidR="00396A5A" w:rsidRPr="00B729C3" w:rsidSect="00871368">
      <w:headerReference w:type="even" r:id="rId63"/>
      <w:headerReference w:type="default" r:id="rId64"/>
      <w:footerReference w:type="default" r:id="rId65"/>
      <w:headerReference w:type="first" r:id="rId66"/>
      <w:footerReference w:type="first" r:id="rId67"/>
      <w:pgSz w:w="11907" w:h="16839" w:code="9"/>
      <w:pgMar w:top="1135" w:right="1797" w:bottom="1440" w:left="1797" w:header="426" w:footer="96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6F3CB" w14:textId="77777777" w:rsidR="00415041" w:rsidRDefault="00415041" w:rsidP="00BA1142">
      <w:r>
        <w:separator/>
      </w:r>
    </w:p>
  </w:endnote>
  <w:endnote w:type="continuationSeparator" w:id="0">
    <w:p w14:paraId="7D4D91DC" w14:textId="77777777" w:rsidR="00415041" w:rsidRDefault="00415041" w:rsidP="00BA1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eroportal">
    <w:altName w:val="Corbel"/>
    <w:charset w:val="00"/>
    <w:family w:val="swiss"/>
    <w:pitch w:val="variable"/>
    <w:sig w:usb0="80000027" w:usb1="4000004A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G Times">
    <w:altName w:val="Times New Roman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0BB8A9" w14:textId="76DA3B70" w:rsidR="008E657F" w:rsidRDefault="008E657F" w:rsidP="00BA1142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6A2C5C8" wp14:editId="51564D24">
              <wp:simplePos x="0" y="0"/>
              <wp:positionH relativeFrom="column">
                <wp:posOffset>6057900</wp:posOffset>
              </wp:positionH>
              <wp:positionV relativeFrom="paragraph">
                <wp:posOffset>259080</wp:posOffset>
              </wp:positionV>
              <wp:extent cx="232410" cy="198120"/>
              <wp:effectExtent l="0" t="0" r="15240" b="11430"/>
              <wp:wrapNone/>
              <wp:docPr id="18" name="Zone de text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AD955" w14:textId="77777777" w:rsidR="008E657F" w:rsidRPr="007D5B53" w:rsidRDefault="008E657F" w:rsidP="00BA1142">
                          <w:pPr>
                            <w:pStyle w:val="PiedPageTitreDocument"/>
                            <w:rPr>
                              <w:sz w:val="18"/>
                            </w:rPr>
                          </w:pPr>
                          <w:r w:rsidRPr="007D5B53">
                            <w:rPr>
                              <w:rStyle w:val="PiedPageTitreDocumentCar"/>
                              <w:b/>
                              <w:sz w:val="12"/>
                            </w:rPr>
                            <w:fldChar w:fldCharType="begin"/>
                          </w:r>
                          <w:r w:rsidRPr="007D5B53">
                            <w:rPr>
                              <w:rStyle w:val="PiedPageTitreDocumentCar"/>
                              <w:b/>
                              <w:sz w:val="12"/>
                            </w:rPr>
                            <w:instrText>PAGE   \* MERGEFORMAT</w:instrText>
                          </w:r>
                          <w:r w:rsidRPr="007D5B53">
                            <w:rPr>
                              <w:rStyle w:val="PiedPageTitreDocumentCar"/>
                              <w:b/>
                              <w:sz w:val="12"/>
                            </w:rPr>
                            <w:fldChar w:fldCharType="separate"/>
                          </w:r>
                          <w:r w:rsidR="004E1647" w:rsidRPr="004E1647">
                            <w:rPr>
                              <w:rStyle w:val="PiedPageTitreDocumentCar"/>
                              <w:noProof/>
                              <w:sz w:val="12"/>
                            </w:rPr>
                            <w:t>1</w:t>
                          </w:r>
                          <w:r w:rsidRPr="007D5B53">
                            <w:rPr>
                              <w:rStyle w:val="PiedPageTitreDocumentCar"/>
                              <w:b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2C5C8" id="_x0000_t202" coordsize="21600,21600" o:spt="202" path="m,l,21600r21600,l21600,xe">
              <v:stroke joinstyle="miter"/>
              <v:path gradientshapeok="t" o:connecttype="rect"/>
            </v:shapetype>
            <v:shape id="Zone de texte 15" o:spid="_x0000_s1027" type="#_x0000_t202" style="position:absolute;left:0;text-align:left;margin-left:477pt;margin-top:20.4pt;width:18.3pt;height:15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" filled="f" stroked="f" strokeweight=".5pt">
              <v:textbox inset="0,0,0,0">
                <w:txbxContent>
                  <w:p w14:paraId="63CAD955" w14:textId="77777777" w:rsidR="008E657F" w:rsidRPr="007D5B53" w:rsidRDefault="008E657F" w:rsidP="00BA1142">
                    <w:pPr>
                      <w:pStyle w:val="PiedPageTitreDocument"/>
                      <w:rPr>
                        <w:sz w:val="18"/>
                      </w:rPr>
                    </w:pPr>
                    <w:r w:rsidRPr="007D5B53">
                      <w:rPr>
                        <w:rStyle w:val="PiedPageTitreDocumentCar"/>
                        <w:b/>
                        <w:sz w:val="12"/>
                      </w:rPr>
                      <w:fldChar w:fldCharType="begin"/>
                    </w:r>
                    <w:r w:rsidRPr="007D5B53">
                      <w:rPr>
                        <w:rStyle w:val="PiedPageTitreDocumentCar"/>
                        <w:b/>
                        <w:sz w:val="12"/>
                      </w:rPr>
                      <w:instrText>PAGE   \* MERGEFORMAT</w:instrText>
                    </w:r>
                    <w:r w:rsidRPr="007D5B53">
                      <w:rPr>
                        <w:rStyle w:val="PiedPageTitreDocumentCar"/>
                        <w:b/>
                        <w:sz w:val="12"/>
                      </w:rPr>
                      <w:fldChar w:fldCharType="separate"/>
                    </w:r>
                    <w:r w:rsidR="004E1647" w:rsidRPr="004E1647">
                      <w:rPr>
                        <w:rStyle w:val="PiedPageTitreDocumentCar"/>
                        <w:noProof/>
                        <w:sz w:val="12"/>
                      </w:rPr>
                      <w:t>1</w:t>
                    </w:r>
                    <w:r w:rsidRPr="007D5B53">
                      <w:rPr>
                        <w:rStyle w:val="PiedPageTitreDocumentCar"/>
                        <w:b/>
                        <w:sz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pacing w:val="0"/>
        <w:sz w:val="20"/>
        <w:szCs w:val="22"/>
      </w:rPr>
      <mc:AlternateContent>
        <mc:Choice Requires="wps">
          <w:drawing>
            <wp:anchor distT="0" distB="0" distL="182880" distR="182880" simplePos="0" relativeHeight="251656704" behindDoc="0" locked="0" layoutInCell="1" allowOverlap="1" wp14:anchorId="2D8A3857" wp14:editId="50B18811">
              <wp:simplePos x="0" y="0"/>
              <wp:positionH relativeFrom="margin">
                <wp:posOffset>-485140</wp:posOffset>
              </wp:positionH>
              <wp:positionV relativeFrom="page">
                <wp:posOffset>10302240</wp:posOffset>
              </wp:positionV>
              <wp:extent cx="6290310" cy="129540"/>
              <wp:effectExtent l="0" t="0" r="15240" b="3810"/>
              <wp:wrapSquare wrapText="bothSides"/>
              <wp:docPr id="17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90310" cy="129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E5AD54" w14:textId="57B652A1" w:rsidR="008E657F" w:rsidRPr="006829C4" w:rsidRDefault="008E657F" w:rsidP="00BA1142">
                          <w:pPr>
                            <w:pStyle w:val="Pieddepage"/>
                          </w:pPr>
                          <w:r w:rsidRPr="00EC2674">
                            <w:rPr>
                              <w:rStyle w:val="PiedPageTitreDocumentCar"/>
                              <w:rFonts w:eastAsiaTheme="minorEastAsia" w:cstheme="minorBidi"/>
                              <w:color w:val="4F81BD" w:themeColor="accent1"/>
                              <w:szCs w:val="22"/>
                            </w:rPr>
                            <w:t>This document is the property of Artal. It cannot be communicated to third parties and / or reproduced without written permission.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A3857" id="Zone de texte 14" o:spid="_x0000_s1028" type="#_x0000_t202" style="position:absolute;left:0;text-align:left;margin-left:-38.2pt;margin-top:811.2pt;width:495.3pt;height:10.2pt;z-index:251656704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" filled="f" stroked="f" strokeweight=".5pt">
              <v:path arrowok="t"/>
              <v:textbox inset="0,0,0,0">
                <w:txbxContent>
                  <w:p w14:paraId="47E5AD54" w14:textId="57B652A1" w:rsidR="008E657F" w:rsidRPr="006829C4" w:rsidRDefault="008E657F" w:rsidP="00BA1142">
                    <w:pPr>
                      <w:pStyle w:val="Pieddepage"/>
                    </w:pPr>
                    <w:r w:rsidRPr="00EC2674">
                      <w:rPr>
                        <w:rStyle w:val="PiedPageTitreDocumentCar"/>
                        <w:rFonts w:eastAsiaTheme="minorEastAsia" w:cstheme="minorBidi"/>
                        <w:color w:val="4F81BD" w:themeColor="accent1"/>
                        <w:szCs w:val="22"/>
                      </w:rPr>
                      <w:t>This document is the property of Artal. It cannot be communicated to third parties and / or reproduced without written permission.</w:t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Pr="002777C7">
      <w:rPr>
        <w:noProof/>
        <w:spacing w:val="0"/>
        <w:sz w:val="20"/>
        <w:szCs w:val="22"/>
      </w:rPr>
      <w:drawing>
        <wp:anchor distT="0" distB="0" distL="114300" distR="114300" simplePos="0" relativeHeight="251649024" behindDoc="1" locked="0" layoutInCell="1" allowOverlap="1" wp14:anchorId="2AA01B4D" wp14:editId="5B442D91">
          <wp:simplePos x="0" y="0"/>
          <wp:positionH relativeFrom="page">
            <wp:posOffset>746760</wp:posOffset>
          </wp:positionH>
          <wp:positionV relativeFrom="paragraph">
            <wp:posOffset>152400</wp:posOffset>
          </wp:positionV>
          <wp:extent cx="6775320" cy="408365"/>
          <wp:effectExtent l="0" t="0" r="6985" b="0"/>
          <wp:wrapNone/>
          <wp:docPr id="3" name="Image 0" descr="Bande_Bleu_avec Ro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_Bleu_avec Ron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75320" cy="408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52FAC0" w14:textId="13A27C21" w:rsidR="008E657F" w:rsidRDefault="008E657F" w:rsidP="00BA1142">
    <w:pPr>
      <w:pStyle w:val="Pieddepage"/>
    </w:pPr>
    <w:r>
      <w:rPr>
        <w:noProof/>
      </w:rPr>
      <mc:AlternateContent>
        <mc:Choice Requires="wps">
          <w:drawing>
            <wp:anchor distT="0" distB="0" distL="182880" distR="182880" simplePos="0" relativeHeight="251658752" behindDoc="0" locked="0" layoutInCell="1" allowOverlap="1" wp14:anchorId="20C6CB79" wp14:editId="141563CD">
              <wp:simplePos x="0" y="0"/>
              <wp:positionH relativeFrom="margin">
                <wp:posOffset>-506095</wp:posOffset>
              </wp:positionH>
              <wp:positionV relativeFrom="page">
                <wp:posOffset>10267315</wp:posOffset>
              </wp:positionV>
              <wp:extent cx="6290310" cy="129540"/>
              <wp:effectExtent l="0" t="0" r="15240" b="3810"/>
              <wp:wrapSquare wrapText="bothSides"/>
              <wp:docPr id="9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90310" cy="129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Grilledutableau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298"/>
                            <w:gridCol w:w="3300"/>
                            <w:gridCol w:w="3298"/>
                          </w:tblGrid>
                          <w:tr w:rsidR="008E657F" w14:paraId="4B92654D" w14:textId="77777777" w:rsidTr="00DC4549">
                            <w:tc>
                              <w:tcPr>
                                <w:tcW w:w="3307" w:type="dxa"/>
                              </w:tcPr>
                              <w:p w14:paraId="50E93B06" w14:textId="2AC6B011" w:rsidR="008E657F" w:rsidRDefault="008E657F" w:rsidP="0018575B">
                                <w:pPr>
                                  <w:pStyle w:val="Pieddepage"/>
                                </w:pPr>
                                <w:r>
                                  <w:rPr>
                                    <w:rFonts w:cs="Arial"/>
                                  </w:rPr>
                                  <w:t>©</w:t>
                                </w:r>
                                <w:r>
                                  <w:t>ARTAL 2019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 </w:instrText>
                                </w:r>
                                <w: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3307" w:type="dxa"/>
                              </w:tcPr>
                              <w:p w14:paraId="1E8A316B" w14:textId="77689227" w:rsidR="008E657F" w:rsidRPr="000212B7" w:rsidRDefault="008E657F" w:rsidP="00DC27CA">
                                <w:pPr>
                                  <w:pStyle w:val="Pieddepage"/>
                                  <w:rPr>
                                    <w:szCs w:val="15"/>
                                  </w:rPr>
                                </w:pPr>
                                <w:r w:rsidRPr="00DC5017">
                                  <w:rPr>
                                    <w:rFonts w:cs="Arial"/>
                                    <w:spacing w:val="0"/>
                                    <w:szCs w:val="15"/>
                                    <w:lang w:eastAsia="fr-FR"/>
                                  </w:rPr>
                                  <w:t>ATL-</w:t>
                                </w:r>
                                <w:r>
                                  <w:rPr>
                                    <w:rFonts w:cs="Arial"/>
                                    <w:spacing w:val="0"/>
                                    <w:szCs w:val="15"/>
                                    <w:lang w:eastAsia="fr-FR"/>
                                  </w:rPr>
                                  <w:t>RR-Documentation</w:t>
                                </w:r>
                              </w:p>
                            </w:tc>
                            <w:tc>
                              <w:tcPr>
                                <w:tcW w:w="3307" w:type="dxa"/>
                              </w:tcPr>
                              <w:p w14:paraId="3696A05A" w14:textId="716B5432" w:rsidR="008E657F" w:rsidRDefault="008E657F" w:rsidP="00097319">
                                <w:pPr>
                                  <w:pStyle w:val="Pieddepage"/>
                                </w:pPr>
                                <w:r>
                                  <w:t xml:space="preserve">Date : </w:t>
                                </w:r>
                                <w:r>
                                  <w:rPr>
                                    <w:rFonts w:cs="Arial"/>
                                    <w:spacing w:val="0"/>
                                    <w:sz w:val="16"/>
                                    <w:szCs w:val="16"/>
                                    <w:lang w:eastAsia="fr-FR"/>
                                  </w:rPr>
                                  <w:t>09/19/2019</w:t>
                                </w:r>
                              </w:p>
                            </w:tc>
                          </w:tr>
                          <w:tr w:rsidR="008E657F" w14:paraId="39B6B4AD" w14:textId="77777777" w:rsidTr="00DC4549">
                            <w:trPr>
                              <w:trHeight w:val="227"/>
                            </w:trPr>
                            <w:tc>
                              <w:tcPr>
                                <w:tcW w:w="3307" w:type="dxa"/>
                              </w:tcPr>
                              <w:p w14:paraId="4A451530" w14:textId="77777777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  <w:tc>
                              <w:tcPr>
                                <w:tcW w:w="3307" w:type="dxa"/>
                              </w:tcPr>
                              <w:p w14:paraId="574AA096" w14:textId="77777777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  <w:tc>
                              <w:tcPr>
                                <w:tcW w:w="3307" w:type="dxa"/>
                              </w:tcPr>
                              <w:p w14:paraId="64FF85A3" w14:textId="77777777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</w:tr>
                        </w:tbl>
                        <w:p w14:paraId="313E315B" w14:textId="77777777" w:rsidR="008E657F" w:rsidRPr="006829C4" w:rsidRDefault="008E657F" w:rsidP="00BA1142">
                          <w:pPr>
                            <w:pStyle w:val="Pieddepage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6CB7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39.85pt;margin-top:808.45pt;width:495.3pt;height:10.2pt;z-index:251658752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" filled="f" stroked="f" strokeweight=".5pt">
              <v:path arrowok="t"/>
              <v:textbox inset="0,0,0,0">
                <w:txbxContent>
                  <w:tbl>
                    <w:tblPr>
                      <w:tblStyle w:val="Grilledutableau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3298"/>
                      <w:gridCol w:w="3300"/>
                      <w:gridCol w:w="3298"/>
                    </w:tblGrid>
                    <w:tr w:rsidR="008E657F" w14:paraId="4B92654D" w14:textId="77777777" w:rsidTr="00DC4549">
                      <w:tc>
                        <w:tcPr>
                          <w:tcW w:w="3307" w:type="dxa"/>
                        </w:tcPr>
                        <w:p w14:paraId="50E93B06" w14:textId="2AC6B011" w:rsidR="008E657F" w:rsidRDefault="008E657F" w:rsidP="0018575B">
                          <w:pPr>
                            <w:pStyle w:val="Pieddepage"/>
                          </w:pPr>
                          <w:r>
                            <w:rPr>
                              <w:rFonts w:cs="Arial"/>
                            </w:rPr>
                            <w:t>©</w:t>
                          </w:r>
                          <w:r>
                            <w:t>ARTAL 2019</w:t>
                          </w:r>
                          <w:r>
                            <w:fldChar w:fldCharType="begin"/>
                          </w:r>
                          <w:r>
                            <w:instrText xml:space="preserve">  </w:instrText>
                          </w:r>
                          <w:r>
                            <w:fldChar w:fldCharType="end"/>
                          </w:r>
                        </w:p>
                      </w:tc>
                      <w:tc>
                        <w:tcPr>
                          <w:tcW w:w="3307" w:type="dxa"/>
                        </w:tcPr>
                        <w:p w14:paraId="1E8A316B" w14:textId="77689227" w:rsidR="008E657F" w:rsidRPr="000212B7" w:rsidRDefault="008E657F" w:rsidP="00DC27CA">
                          <w:pPr>
                            <w:pStyle w:val="Pieddepage"/>
                            <w:rPr>
                              <w:szCs w:val="15"/>
                            </w:rPr>
                          </w:pPr>
                          <w:r w:rsidRPr="00DC5017">
                            <w:rPr>
                              <w:rFonts w:cs="Arial"/>
                              <w:spacing w:val="0"/>
                              <w:szCs w:val="15"/>
                              <w:lang w:eastAsia="fr-FR"/>
                            </w:rPr>
                            <w:t>ATL-</w:t>
                          </w:r>
                          <w:r>
                            <w:rPr>
                              <w:rFonts w:cs="Arial"/>
                              <w:spacing w:val="0"/>
                              <w:szCs w:val="15"/>
                              <w:lang w:eastAsia="fr-FR"/>
                            </w:rPr>
                            <w:t>RR-Documentation</w:t>
                          </w:r>
                        </w:p>
                      </w:tc>
                      <w:tc>
                        <w:tcPr>
                          <w:tcW w:w="3307" w:type="dxa"/>
                        </w:tcPr>
                        <w:p w14:paraId="3696A05A" w14:textId="716B5432" w:rsidR="008E657F" w:rsidRDefault="008E657F" w:rsidP="00097319">
                          <w:pPr>
                            <w:pStyle w:val="Pieddepage"/>
                          </w:pPr>
                          <w:r>
                            <w:t xml:space="preserve">Date : </w:t>
                          </w:r>
                          <w:r>
                            <w:rPr>
                              <w:rFonts w:cs="Arial"/>
                              <w:spacing w:val="0"/>
                              <w:sz w:val="16"/>
                              <w:szCs w:val="16"/>
                              <w:lang w:eastAsia="fr-FR"/>
                            </w:rPr>
                            <w:t>09/19/2019</w:t>
                          </w:r>
                        </w:p>
                      </w:tc>
                    </w:tr>
                    <w:tr w:rsidR="008E657F" w14:paraId="39B6B4AD" w14:textId="77777777" w:rsidTr="00DC4549">
                      <w:trPr>
                        <w:trHeight w:val="227"/>
                      </w:trPr>
                      <w:tc>
                        <w:tcPr>
                          <w:tcW w:w="3307" w:type="dxa"/>
                        </w:tcPr>
                        <w:p w14:paraId="4A451530" w14:textId="77777777" w:rsidR="008E657F" w:rsidRDefault="008E657F" w:rsidP="00BA1142">
                          <w:pPr>
                            <w:pStyle w:val="Pieddepage"/>
                          </w:pPr>
                        </w:p>
                      </w:tc>
                      <w:tc>
                        <w:tcPr>
                          <w:tcW w:w="3307" w:type="dxa"/>
                        </w:tcPr>
                        <w:p w14:paraId="574AA096" w14:textId="77777777" w:rsidR="008E657F" w:rsidRDefault="008E657F" w:rsidP="00BA1142">
                          <w:pPr>
                            <w:pStyle w:val="Pieddepage"/>
                          </w:pPr>
                        </w:p>
                      </w:tc>
                      <w:tc>
                        <w:tcPr>
                          <w:tcW w:w="3307" w:type="dxa"/>
                        </w:tcPr>
                        <w:p w14:paraId="64FF85A3" w14:textId="77777777" w:rsidR="008E657F" w:rsidRDefault="008E657F" w:rsidP="00BA1142">
                          <w:pPr>
                            <w:pStyle w:val="Pieddepage"/>
                          </w:pPr>
                        </w:p>
                      </w:tc>
                    </w:tr>
                  </w:tbl>
                  <w:p w14:paraId="313E315B" w14:textId="77777777" w:rsidR="008E657F" w:rsidRPr="006829C4" w:rsidRDefault="008E657F" w:rsidP="00BA1142">
                    <w:pPr>
                      <w:pStyle w:val="Pieddepage"/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57896AF" wp14:editId="4BE34903">
              <wp:simplePos x="0" y="0"/>
              <wp:positionH relativeFrom="column">
                <wp:posOffset>6043930</wp:posOffset>
              </wp:positionH>
              <wp:positionV relativeFrom="paragraph">
                <wp:posOffset>182880</wp:posOffset>
              </wp:positionV>
              <wp:extent cx="232410" cy="198120"/>
              <wp:effectExtent l="0" t="0" r="15240" b="11430"/>
              <wp:wrapNone/>
              <wp:docPr id="8" name="Zone de text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2D156" w14:textId="25A1E86E" w:rsidR="008E657F" w:rsidRPr="000212B7" w:rsidRDefault="008E657F" w:rsidP="00BA1142">
                          <w:pPr>
                            <w:pStyle w:val="PiedPageTitreDocument"/>
                            <w:rPr>
                              <w:sz w:val="16"/>
                            </w:rPr>
                          </w:pPr>
                          <w:r w:rsidRPr="000212B7">
                            <w:rPr>
                              <w:lang w:eastAsia="fr-FR"/>
                            </w:rPr>
                            <w:fldChar w:fldCharType="begin"/>
                          </w:r>
                          <w:r w:rsidRPr="000212B7">
                            <w:rPr>
                              <w:lang w:eastAsia="fr-FR"/>
                            </w:rPr>
                            <w:instrText xml:space="preserve"> PAGE </w:instrText>
                          </w:r>
                          <w:r w:rsidRPr="000212B7">
                            <w:rPr>
                              <w:lang w:eastAsia="fr-FR"/>
                            </w:rPr>
                            <w:fldChar w:fldCharType="separate"/>
                          </w:r>
                          <w:r w:rsidR="004E1647">
                            <w:rPr>
                              <w:noProof/>
                              <w:lang w:eastAsia="fr-FR"/>
                            </w:rPr>
                            <w:t>4</w:t>
                          </w:r>
                          <w:r w:rsidRPr="000212B7">
                            <w:rPr>
                              <w:lang w:eastAsia="fr-FR"/>
                            </w:rPr>
                            <w:fldChar w:fldCharType="end"/>
                          </w:r>
                          <w:r w:rsidRPr="000212B7">
                            <w:rPr>
                              <w:lang w:eastAsia="fr-FR"/>
                            </w:rPr>
                            <w:t>/</w:t>
                          </w:r>
                          <w:r w:rsidRPr="000212B7">
                            <w:rPr>
                              <w:lang w:eastAsia="fr-FR"/>
                            </w:rPr>
                            <w:fldChar w:fldCharType="begin"/>
                          </w:r>
                          <w:r w:rsidRPr="000212B7">
                            <w:rPr>
                              <w:lang w:eastAsia="fr-FR"/>
                            </w:rPr>
                            <w:instrText xml:space="preserve"> NUMPAGES </w:instrText>
                          </w:r>
                          <w:r w:rsidRPr="000212B7">
                            <w:rPr>
                              <w:lang w:eastAsia="fr-FR"/>
                            </w:rPr>
                            <w:fldChar w:fldCharType="separate"/>
                          </w:r>
                          <w:r w:rsidR="004E1647">
                            <w:rPr>
                              <w:noProof/>
                              <w:lang w:eastAsia="fr-FR"/>
                            </w:rPr>
                            <w:t>18</w:t>
                          </w:r>
                          <w:r w:rsidRPr="000212B7">
                            <w:rPr>
                              <w:lang w:eastAsia="fr-F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7896AF" id="_x0000_s1030" type="#_x0000_t202" style="position:absolute;left:0;text-align:left;margin-left:475.9pt;margin-top:14.4pt;width:18.3pt;height:15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" filled="f" stroked="f" strokeweight=".5pt">
              <v:textbox inset="0,0,0,0">
                <w:txbxContent>
                  <w:p w14:paraId="04F2D156" w14:textId="25A1E86E" w:rsidR="008E657F" w:rsidRPr="000212B7" w:rsidRDefault="008E657F" w:rsidP="00BA1142">
                    <w:pPr>
                      <w:pStyle w:val="PiedPageTitreDocument"/>
                      <w:rPr>
                        <w:sz w:val="16"/>
                      </w:rPr>
                    </w:pPr>
                    <w:r w:rsidRPr="000212B7">
                      <w:rPr>
                        <w:lang w:eastAsia="fr-FR"/>
                      </w:rPr>
                      <w:fldChar w:fldCharType="begin"/>
                    </w:r>
                    <w:r w:rsidRPr="000212B7">
                      <w:rPr>
                        <w:lang w:eastAsia="fr-FR"/>
                      </w:rPr>
                      <w:instrText xml:space="preserve"> PAGE </w:instrText>
                    </w:r>
                    <w:r w:rsidRPr="000212B7">
                      <w:rPr>
                        <w:lang w:eastAsia="fr-FR"/>
                      </w:rPr>
                      <w:fldChar w:fldCharType="separate"/>
                    </w:r>
                    <w:r w:rsidR="004E1647">
                      <w:rPr>
                        <w:noProof/>
                        <w:lang w:eastAsia="fr-FR"/>
                      </w:rPr>
                      <w:t>4</w:t>
                    </w:r>
                    <w:r w:rsidRPr="000212B7">
                      <w:rPr>
                        <w:lang w:eastAsia="fr-FR"/>
                      </w:rPr>
                      <w:fldChar w:fldCharType="end"/>
                    </w:r>
                    <w:r w:rsidRPr="000212B7">
                      <w:rPr>
                        <w:lang w:eastAsia="fr-FR"/>
                      </w:rPr>
                      <w:t>/</w:t>
                    </w:r>
                    <w:r w:rsidRPr="000212B7">
                      <w:rPr>
                        <w:lang w:eastAsia="fr-FR"/>
                      </w:rPr>
                      <w:fldChar w:fldCharType="begin"/>
                    </w:r>
                    <w:r w:rsidRPr="000212B7">
                      <w:rPr>
                        <w:lang w:eastAsia="fr-FR"/>
                      </w:rPr>
                      <w:instrText xml:space="preserve"> NUMPAGES </w:instrText>
                    </w:r>
                    <w:r w:rsidRPr="000212B7">
                      <w:rPr>
                        <w:lang w:eastAsia="fr-FR"/>
                      </w:rPr>
                      <w:fldChar w:fldCharType="separate"/>
                    </w:r>
                    <w:r w:rsidR="004E1647">
                      <w:rPr>
                        <w:noProof/>
                        <w:lang w:eastAsia="fr-FR"/>
                      </w:rPr>
                      <w:t>18</w:t>
                    </w:r>
                    <w:r w:rsidRPr="000212B7">
                      <w:rPr>
                        <w:lang w:eastAsia="fr-F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2777C7">
      <w:rPr>
        <w:noProof/>
      </w:rPr>
      <w:drawing>
        <wp:anchor distT="0" distB="0" distL="114300" distR="114300" simplePos="0" relativeHeight="251662336" behindDoc="1" locked="0" layoutInCell="1" allowOverlap="1" wp14:anchorId="7E39741D" wp14:editId="7D2873BE">
          <wp:simplePos x="0" y="0"/>
          <wp:positionH relativeFrom="page">
            <wp:posOffset>718185</wp:posOffset>
          </wp:positionH>
          <wp:positionV relativeFrom="paragraph">
            <wp:posOffset>55591</wp:posOffset>
          </wp:positionV>
          <wp:extent cx="6774815" cy="408305"/>
          <wp:effectExtent l="0" t="0" r="0" b="0"/>
          <wp:wrapNone/>
          <wp:docPr id="402" name="Image 0" descr="Bande_Bleu_avec Ro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_Bleu_avec Ron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74815" cy="408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B6784" w14:textId="3DE581B6" w:rsidR="008E657F" w:rsidRDefault="008E657F" w:rsidP="00BA1142">
    <w:pPr>
      <w:pStyle w:val="Pieddepage"/>
    </w:pPr>
    <w:r>
      <w:rPr>
        <w:noProof/>
      </w:rPr>
      <mc:AlternateContent>
        <mc:Choice Requires="wps">
          <w:drawing>
            <wp:anchor distT="0" distB="0" distL="182880" distR="182880" simplePos="0" relativeHeight="251660800" behindDoc="0" locked="0" layoutInCell="1" allowOverlap="1" wp14:anchorId="77B604B8" wp14:editId="2800B326">
              <wp:simplePos x="0" y="0"/>
              <wp:positionH relativeFrom="margin">
                <wp:posOffset>-506095</wp:posOffset>
              </wp:positionH>
              <wp:positionV relativeFrom="page">
                <wp:posOffset>10267315</wp:posOffset>
              </wp:positionV>
              <wp:extent cx="6290310" cy="129540"/>
              <wp:effectExtent l="0" t="0" r="15240" b="3810"/>
              <wp:wrapSquare wrapText="bothSides"/>
              <wp:docPr id="5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90310" cy="129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Grilledutableau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3298"/>
                            <w:gridCol w:w="3300"/>
                            <w:gridCol w:w="3298"/>
                          </w:tblGrid>
                          <w:tr w:rsidR="008E657F" w14:paraId="33A91C27" w14:textId="77777777" w:rsidTr="000212B7">
                            <w:tc>
                              <w:tcPr>
                                <w:tcW w:w="330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532CD83A" w14:textId="0E61EE98" w:rsidR="008E657F" w:rsidRDefault="008E657F" w:rsidP="00BA1142">
                                <w:pPr>
                                  <w:pStyle w:val="Pieddepage"/>
                                </w:pPr>
                                <w:r>
                                  <w:rPr>
                                    <w:rFonts w:cs="Arial"/>
                                  </w:rPr>
                                  <w:t>©</w:t>
                                </w:r>
                                <w:r>
                                  <w:t>ARTAL 2019</w:t>
                                </w:r>
                              </w:p>
                            </w:tc>
                            <w:tc>
                              <w:tcPr>
                                <w:tcW w:w="330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95C333D" w14:textId="77777777" w:rsidR="008E657F" w:rsidRDefault="008E657F" w:rsidP="00DC27CA">
                                <w:pPr>
                                  <w:pStyle w:val="Pieddepage"/>
                                  <w:rPr>
                                    <w:rFonts w:cs="Arial"/>
                                    <w:spacing w:val="0"/>
                                    <w:szCs w:val="15"/>
                                    <w:lang w:eastAsia="fr-FR"/>
                                  </w:rPr>
                                </w:pPr>
                                <w:r w:rsidRPr="001D5CE7">
                                  <w:rPr>
                                    <w:rFonts w:cs="Arial"/>
                                    <w:spacing w:val="0"/>
                                    <w:szCs w:val="15"/>
                                    <w:lang w:eastAsia="fr-FR"/>
                                  </w:rPr>
                                  <w:t>ATL-</w:t>
                                </w:r>
                                <w:r>
                                  <w:rPr>
                                    <w:rFonts w:cs="Arial"/>
                                    <w:spacing w:val="0"/>
                                    <w:szCs w:val="15"/>
                                    <w:lang w:eastAsia="fr-FR"/>
                                  </w:rPr>
                                  <w:t>RR-Documentation</w:t>
                                </w:r>
                              </w:p>
                              <w:p w14:paraId="7A6FFC9D" w14:textId="7ED05510" w:rsidR="008E657F" w:rsidRPr="000212B7" w:rsidRDefault="008E657F" w:rsidP="00DC27CA">
                                <w:pPr>
                                  <w:pStyle w:val="Pieddepage"/>
                                  <w:rPr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30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353B012E" w14:textId="2CDF4326" w:rsidR="008E657F" w:rsidRDefault="008E657F" w:rsidP="00097319">
                                <w:pPr>
                                  <w:pStyle w:val="Pieddepage"/>
                                </w:pPr>
                                <w:r>
                                  <w:t>Date : 12/05/2019</w:t>
                                </w:r>
                              </w:p>
                            </w:tc>
                          </w:tr>
                          <w:tr w:rsidR="008E657F" w14:paraId="7CA322A2" w14:textId="77777777" w:rsidTr="000212B7">
                            <w:trPr>
                              <w:trHeight w:val="227"/>
                            </w:trPr>
                            <w:tc>
                              <w:tcPr>
                                <w:tcW w:w="3307" w:type="dxa"/>
                                <w:tcBorders>
                                  <w:top w:val="nil"/>
                                </w:tcBorders>
                              </w:tcPr>
                              <w:p w14:paraId="79A9C0DB" w14:textId="01265859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  <w:tc>
                              <w:tcPr>
                                <w:tcW w:w="3307" w:type="dxa"/>
                                <w:tcBorders>
                                  <w:top w:val="nil"/>
                                </w:tcBorders>
                              </w:tcPr>
                              <w:p w14:paraId="005896B6" w14:textId="77777777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  <w:tc>
                              <w:tcPr>
                                <w:tcW w:w="3307" w:type="dxa"/>
                                <w:tcBorders>
                                  <w:top w:val="nil"/>
                                </w:tcBorders>
                              </w:tcPr>
                              <w:p w14:paraId="619A6F0D" w14:textId="77777777" w:rsidR="008E657F" w:rsidRDefault="008E657F" w:rsidP="00BA1142">
                                <w:pPr>
                                  <w:pStyle w:val="Pieddepage"/>
                                </w:pPr>
                              </w:p>
                            </w:tc>
                          </w:tr>
                        </w:tbl>
                        <w:p w14:paraId="19749212" w14:textId="77777777" w:rsidR="008E657F" w:rsidRPr="006829C4" w:rsidRDefault="008E657F" w:rsidP="00BA1142">
                          <w:pPr>
                            <w:pStyle w:val="Pieddepage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B604B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39.85pt;margin-top:808.45pt;width:495.3pt;height:10.2pt;z-index:25166080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" filled="f" stroked="f" strokeweight=".5pt">
              <v:path arrowok="t"/>
              <v:textbox inset="0,0,0,0">
                <w:txbxContent>
                  <w:tbl>
                    <w:tblPr>
                      <w:tblStyle w:val="Grilledutableau"/>
                      <w:tblW w:w="0" w:type="auto"/>
                      <w:tblLook w:val="04A0" w:firstRow="1" w:lastRow="0" w:firstColumn="1" w:lastColumn="0" w:noHBand="0" w:noVBand="1"/>
                    </w:tblPr>
                    <w:tblGrid>
                      <w:gridCol w:w="3298"/>
                      <w:gridCol w:w="3300"/>
                      <w:gridCol w:w="3298"/>
                    </w:tblGrid>
                    <w:tr w:rsidR="008E657F" w14:paraId="33A91C27" w14:textId="77777777" w:rsidTr="000212B7">
                      <w:tc>
                        <w:tcPr>
                          <w:tcW w:w="330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32CD83A" w14:textId="0E61EE98" w:rsidR="008E657F" w:rsidRDefault="008E657F" w:rsidP="00BA1142">
                          <w:pPr>
                            <w:pStyle w:val="Pieddepage"/>
                          </w:pPr>
                          <w:r>
                            <w:rPr>
                              <w:rFonts w:cs="Arial"/>
                            </w:rPr>
                            <w:t>©</w:t>
                          </w:r>
                          <w:r>
                            <w:t>ARTAL 2019</w:t>
                          </w:r>
                        </w:p>
                      </w:tc>
                      <w:tc>
                        <w:tcPr>
                          <w:tcW w:w="330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95C333D" w14:textId="77777777" w:rsidR="008E657F" w:rsidRDefault="008E657F" w:rsidP="00DC27CA">
                          <w:pPr>
                            <w:pStyle w:val="Pieddepage"/>
                            <w:rPr>
                              <w:rFonts w:cs="Arial"/>
                              <w:spacing w:val="0"/>
                              <w:szCs w:val="15"/>
                              <w:lang w:eastAsia="fr-FR"/>
                            </w:rPr>
                          </w:pPr>
                          <w:r w:rsidRPr="001D5CE7">
                            <w:rPr>
                              <w:rFonts w:cs="Arial"/>
                              <w:spacing w:val="0"/>
                              <w:szCs w:val="15"/>
                              <w:lang w:eastAsia="fr-FR"/>
                            </w:rPr>
                            <w:t>ATL-</w:t>
                          </w:r>
                          <w:r>
                            <w:rPr>
                              <w:rFonts w:cs="Arial"/>
                              <w:spacing w:val="0"/>
                              <w:szCs w:val="15"/>
                              <w:lang w:eastAsia="fr-FR"/>
                            </w:rPr>
                            <w:t>RR-Documentation</w:t>
                          </w:r>
                        </w:p>
                        <w:p w14:paraId="7A6FFC9D" w14:textId="7ED05510" w:rsidR="008E657F" w:rsidRPr="000212B7" w:rsidRDefault="008E657F" w:rsidP="00DC27CA">
                          <w:pPr>
                            <w:pStyle w:val="Pieddepage"/>
                            <w:rPr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30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353B012E" w14:textId="2CDF4326" w:rsidR="008E657F" w:rsidRDefault="008E657F" w:rsidP="00097319">
                          <w:pPr>
                            <w:pStyle w:val="Pieddepage"/>
                          </w:pPr>
                          <w:r>
                            <w:t>Date : 12/05/2019</w:t>
                          </w:r>
                        </w:p>
                      </w:tc>
                    </w:tr>
                    <w:tr w:rsidR="008E657F" w14:paraId="7CA322A2" w14:textId="77777777" w:rsidTr="000212B7">
                      <w:trPr>
                        <w:trHeight w:val="227"/>
                      </w:trPr>
                      <w:tc>
                        <w:tcPr>
                          <w:tcW w:w="3307" w:type="dxa"/>
                          <w:tcBorders>
                            <w:top w:val="nil"/>
                          </w:tcBorders>
                        </w:tcPr>
                        <w:p w14:paraId="79A9C0DB" w14:textId="01265859" w:rsidR="008E657F" w:rsidRDefault="008E657F" w:rsidP="00BA1142">
                          <w:pPr>
                            <w:pStyle w:val="Pieddepage"/>
                          </w:pPr>
                        </w:p>
                      </w:tc>
                      <w:tc>
                        <w:tcPr>
                          <w:tcW w:w="3307" w:type="dxa"/>
                          <w:tcBorders>
                            <w:top w:val="nil"/>
                          </w:tcBorders>
                        </w:tcPr>
                        <w:p w14:paraId="005896B6" w14:textId="77777777" w:rsidR="008E657F" w:rsidRDefault="008E657F" w:rsidP="00BA1142">
                          <w:pPr>
                            <w:pStyle w:val="Pieddepage"/>
                          </w:pPr>
                        </w:p>
                      </w:tc>
                      <w:tc>
                        <w:tcPr>
                          <w:tcW w:w="3307" w:type="dxa"/>
                          <w:tcBorders>
                            <w:top w:val="nil"/>
                          </w:tcBorders>
                        </w:tcPr>
                        <w:p w14:paraId="619A6F0D" w14:textId="77777777" w:rsidR="008E657F" w:rsidRDefault="008E657F" w:rsidP="00BA1142">
                          <w:pPr>
                            <w:pStyle w:val="Pieddepage"/>
                          </w:pPr>
                        </w:p>
                      </w:tc>
                    </w:tr>
                  </w:tbl>
                  <w:p w14:paraId="19749212" w14:textId="77777777" w:rsidR="008E657F" w:rsidRPr="006829C4" w:rsidRDefault="008E657F" w:rsidP="00BA1142">
                    <w:pPr>
                      <w:pStyle w:val="Pieddepage"/>
                    </w:pPr>
                  </w:p>
                </w:txbxContent>
              </v:textbox>
              <w10:wrap type="square"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CDFF5D1" wp14:editId="7B81D7C4">
              <wp:simplePos x="0" y="0"/>
              <wp:positionH relativeFrom="column">
                <wp:posOffset>6043930</wp:posOffset>
              </wp:positionH>
              <wp:positionV relativeFrom="paragraph">
                <wp:posOffset>182880</wp:posOffset>
              </wp:positionV>
              <wp:extent cx="232410" cy="198120"/>
              <wp:effectExtent l="0" t="0" r="15240" b="11430"/>
              <wp:wrapNone/>
              <wp:docPr id="16" name="Zone de text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07C9B" w14:textId="2E79D8F3" w:rsidR="008E657F" w:rsidRPr="000212B7" w:rsidRDefault="008E657F" w:rsidP="00BA1142">
                          <w:pPr>
                            <w:pStyle w:val="PiedPageTitreDocument"/>
                            <w:rPr>
                              <w:sz w:val="16"/>
                            </w:rPr>
                          </w:pPr>
                          <w:r w:rsidRPr="000212B7">
                            <w:rPr>
                              <w:lang w:eastAsia="fr-FR"/>
                            </w:rPr>
                            <w:fldChar w:fldCharType="begin"/>
                          </w:r>
                          <w:r w:rsidRPr="000212B7">
                            <w:rPr>
                              <w:lang w:eastAsia="fr-FR"/>
                            </w:rPr>
                            <w:instrText xml:space="preserve"> PAGE </w:instrText>
                          </w:r>
                          <w:r w:rsidRPr="000212B7">
                            <w:rPr>
                              <w:lang w:eastAsia="fr-FR"/>
                            </w:rPr>
                            <w:fldChar w:fldCharType="separate"/>
                          </w:r>
                          <w:r w:rsidR="004E1647">
                            <w:rPr>
                              <w:noProof/>
                              <w:lang w:eastAsia="fr-FR"/>
                            </w:rPr>
                            <w:t>2</w:t>
                          </w:r>
                          <w:r w:rsidRPr="000212B7">
                            <w:rPr>
                              <w:lang w:eastAsia="fr-FR"/>
                            </w:rPr>
                            <w:fldChar w:fldCharType="end"/>
                          </w:r>
                          <w:r w:rsidRPr="000212B7">
                            <w:rPr>
                              <w:lang w:eastAsia="fr-FR"/>
                            </w:rPr>
                            <w:t>/</w:t>
                          </w:r>
                          <w:r w:rsidRPr="000212B7">
                            <w:rPr>
                              <w:lang w:eastAsia="fr-FR"/>
                            </w:rPr>
                            <w:fldChar w:fldCharType="begin"/>
                          </w:r>
                          <w:r w:rsidRPr="000212B7">
                            <w:rPr>
                              <w:lang w:eastAsia="fr-FR"/>
                            </w:rPr>
                            <w:instrText xml:space="preserve"> NUMPAGES </w:instrText>
                          </w:r>
                          <w:r w:rsidRPr="000212B7">
                            <w:rPr>
                              <w:lang w:eastAsia="fr-FR"/>
                            </w:rPr>
                            <w:fldChar w:fldCharType="separate"/>
                          </w:r>
                          <w:r w:rsidR="004E1647">
                            <w:rPr>
                              <w:noProof/>
                              <w:lang w:eastAsia="fr-FR"/>
                            </w:rPr>
                            <w:t>18</w:t>
                          </w:r>
                          <w:r w:rsidRPr="000212B7">
                            <w:rPr>
                              <w:lang w:eastAsia="fr-F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FF5D1" id="_x0000_s1032" type="#_x0000_t202" style="position:absolute;left:0;text-align:left;margin-left:475.9pt;margin-top:14.4pt;width:18.3pt;height:15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" filled="f" stroked="f" strokeweight=".5pt">
              <v:textbox inset="0,0,0,0">
                <w:txbxContent>
                  <w:p w14:paraId="35C07C9B" w14:textId="2E79D8F3" w:rsidR="008E657F" w:rsidRPr="000212B7" w:rsidRDefault="008E657F" w:rsidP="00BA1142">
                    <w:pPr>
                      <w:pStyle w:val="PiedPageTitreDocument"/>
                      <w:rPr>
                        <w:sz w:val="16"/>
                      </w:rPr>
                    </w:pPr>
                    <w:r w:rsidRPr="000212B7">
                      <w:rPr>
                        <w:lang w:eastAsia="fr-FR"/>
                      </w:rPr>
                      <w:fldChar w:fldCharType="begin"/>
                    </w:r>
                    <w:r w:rsidRPr="000212B7">
                      <w:rPr>
                        <w:lang w:eastAsia="fr-FR"/>
                      </w:rPr>
                      <w:instrText xml:space="preserve"> PAGE </w:instrText>
                    </w:r>
                    <w:r w:rsidRPr="000212B7">
                      <w:rPr>
                        <w:lang w:eastAsia="fr-FR"/>
                      </w:rPr>
                      <w:fldChar w:fldCharType="separate"/>
                    </w:r>
                    <w:r w:rsidR="004E1647">
                      <w:rPr>
                        <w:noProof/>
                        <w:lang w:eastAsia="fr-FR"/>
                      </w:rPr>
                      <w:t>2</w:t>
                    </w:r>
                    <w:r w:rsidRPr="000212B7">
                      <w:rPr>
                        <w:lang w:eastAsia="fr-FR"/>
                      </w:rPr>
                      <w:fldChar w:fldCharType="end"/>
                    </w:r>
                    <w:r w:rsidRPr="000212B7">
                      <w:rPr>
                        <w:lang w:eastAsia="fr-FR"/>
                      </w:rPr>
                      <w:t>/</w:t>
                    </w:r>
                    <w:r w:rsidRPr="000212B7">
                      <w:rPr>
                        <w:lang w:eastAsia="fr-FR"/>
                      </w:rPr>
                      <w:fldChar w:fldCharType="begin"/>
                    </w:r>
                    <w:r w:rsidRPr="000212B7">
                      <w:rPr>
                        <w:lang w:eastAsia="fr-FR"/>
                      </w:rPr>
                      <w:instrText xml:space="preserve"> NUMPAGES </w:instrText>
                    </w:r>
                    <w:r w:rsidRPr="000212B7">
                      <w:rPr>
                        <w:lang w:eastAsia="fr-FR"/>
                      </w:rPr>
                      <w:fldChar w:fldCharType="separate"/>
                    </w:r>
                    <w:r w:rsidR="004E1647">
                      <w:rPr>
                        <w:noProof/>
                        <w:lang w:eastAsia="fr-FR"/>
                      </w:rPr>
                      <w:t>18</w:t>
                    </w:r>
                    <w:r w:rsidRPr="000212B7">
                      <w:rPr>
                        <w:lang w:eastAsia="fr-F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2777C7">
      <w:rPr>
        <w:noProof/>
      </w:rPr>
      <w:drawing>
        <wp:anchor distT="0" distB="0" distL="114300" distR="114300" simplePos="0" relativeHeight="251655168" behindDoc="1" locked="0" layoutInCell="1" allowOverlap="1" wp14:anchorId="56E606DA" wp14:editId="51A1AE50">
          <wp:simplePos x="0" y="0"/>
          <wp:positionH relativeFrom="page">
            <wp:posOffset>718185</wp:posOffset>
          </wp:positionH>
          <wp:positionV relativeFrom="paragraph">
            <wp:posOffset>55591</wp:posOffset>
          </wp:positionV>
          <wp:extent cx="6774815" cy="408305"/>
          <wp:effectExtent l="0" t="0" r="0" b="0"/>
          <wp:wrapNone/>
          <wp:docPr id="404" name="Image 0" descr="Bande_Bleu_avec Ro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de_Bleu_avec Ron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74815" cy="408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CAF07B3" w14:textId="77777777" w:rsidR="008E657F" w:rsidRDefault="008E657F" w:rsidP="00BA114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9DE80A" w14:textId="77777777" w:rsidR="00415041" w:rsidRDefault="00415041" w:rsidP="00BA1142">
      <w:r>
        <w:separator/>
      </w:r>
    </w:p>
  </w:footnote>
  <w:footnote w:type="continuationSeparator" w:id="0">
    <w:p w14:paraId="45DD7E06" w14:textId="77777777" w:rsidR="00415041" w:rsidRDefault="00415041" w:rsidP="00BA11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F3AF6" w14:textId="127E3CAD" w:rsidR="008E657F" w:rsidRDefault="008E657F" w:rsidP="00BA1142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3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52"/>
      <w:gridCol w:w="6521"/>
    </w:tblGrid>
    <w:tr w:rsidR="008E657F" w:rsidRPr="00BF1E47" w14:paraId="7179F22E" w14:textId="77777777" w:rsidTr="007C1244">
      <w:trPr>
        <w:cantSplit/>
        <w:trHeight w:val="837"/>
        <w:jc w:val="center"/>
      </w:trPr>
      <w:tc>
        <w:tcPr>
          <w:tcW w:w="2552" w:type="dxa"/>
        </w:tcPr>
        <w:p w14:paraId="3BC310A6" w14:textId="77777777" w:rsidR="008E657F" w:rsidRPr="00544A03" w:rsidRDefault="008E657F" w:rsidP="00BA1142">
          <w:pPr>
            <w:rPr>
              <w:rFonts w:ascii="CG Times" w:hAnsi="CG Times"/>
              <w:spacing w:val="0"/>
              <w:sz w:val="16"/>
              <w:lang w:eastAsia="fr-FR"/>
            </w:rPr>
          </w:pPr>
          <w:r>
            <w:rPr>
              <w:noProof/>
            </w:rPr>
            <w:drawing>
              <wp:inline distT="0" distB="0" distL="0" distR="0" wp14:anchorId="6194F049" wp14:editId="29D30DD7">
                <wp:extent cx="1429064" cy="571500"/>
                <wp:effectExtent l="0" t="0" r="0" b="0"/>
                <wp:docPr id="401" name="Image 4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artal-technologie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961" cy="57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456291A3" w14:textId="4C51B266" w:rsidR="008E657F" w:rsidRPr="007C1244" w:rsidRDefault="008E657F" w:rsidP="00F87C4B">
          <w:r>
            <w:t xml:space="preserve">Documentation </w:t>
          </w:r>
          <w:r w:rsidRPr="007C1244">
            <w:t xml:space="preserve">- </w:t>
          </w:r>
          <w:sdt>
            <w:sdtPr>
              <w:alias w:val="Titre "/>
              <w:tag w:val=""/>
              <w:id w:val="25718166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t>Capella to SysML Viewpoint</w:t>
              </w:r>
            </w:sdtContent>
          </w:sdt>
          <w:r w:rsidRPr="007C1244">
            <w:t xml:space="preserve"> </w:t>
          </w:r>
        </w:p>
      </w:tc>
    </w:tr>
  </w:tbl>
  <w:p w14:paraId="6E4CB1FD" w14:textId="32C4C747" w:rsidR="008E657F" w:rsidRPr="000212B7" w:rsidRDefault="008E657F" w:rsidP="00BA114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3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52"/>
      <w:gridCol w:w="6521"/>
    </w:tblGrid>
    <w:tr w:rsidR="008E657F" w:rsidRPr="00BF1E47" w14:paraId="0AC39BA0" w14:textId="77777777" w:rsidTr="007C1244">
      <w:trPr>
        <w:cantSplit/>
        <w:trHeight w:val="1136"/>
        <w:jc w:val="center"/>
      </w:trPr>
      <w:tc>
        <w:tcPr>
          <w:tcW w:w="2552" w:type="dxa"/>
        </w:tcPr>
        <w:p w14:paraId="49975F66" w14:textId="77777777" w:rsidR="008E657F" w:rsidRDefault="008E657F" w:rsidP="00BA1142">
          <w:pPr>
            <w:rPr>
              <w:rFonts w:ascii="CG Times" w:hAnsi="CG Times"/>
              <w:spacing w:val="0"/>
              <w:lang w:eastAsia="fr-FR"/>
            </w:rPr>
          </w:pPr>
          <w:r>
            <w:rPr>
              <w:noProof/>
            </w:rPr>
            <w:drawing>
              <wp:inline distT="0" distB="0" distL="0" distR="0" wp14:anchorId="13ED3FEE" wp14:editId="0FBA4356">
                <wp:extent cx="1429064" cy="571500"/>
                <wp:effectExtent l="0" t="0" r="0" b="0"/>
                <wp:docPr id="403" name="Image 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artal-technologie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961" cy="57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4F33A166" w14:textId="11D9D828" w:rsidR="008E657F" w:rsidRPr="007C1244" w:rsidRDefault="008E657F" w:rsidP="00DC27CA">
          <w:r>
            <w:t xml:space="preserve">Documentation </w:t>
          </w:r>
          <w:r w:rsidRPr="007C1244">
            <w:t xml:space="preserve">– </w:t>
          </w:r>
          <w:r>
            <w:t>Capella to SysML</w:t>
          </w:r>
        </w:p>
      </w:tc>
    </w:tr>
  </w:tbl>
  <w:p w14:paraId="0D360D3D" w14:textId="67EA3613" w:rsidR="008E657F" w:rsidRPr="00BF1E47" w:rsidRDefault="008E657F" w:rsidP="00BA114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6532ABDA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B9BCD1E4"/>
    <w:lvl w:ilvl="0">
      <w:numFmt w:val="decimal"/>
      <w:pStyle w:val="tiret3"/>
      <w:lvlText w:val="*"/>
      <w:lvlJc w:val="left"/>
    </w:lvl>
  </w:abstractNum>
  <w:abstractNum w:abstractNumId="2" w15:restartNumberingAfterBreak="0">
    <w:nsid w:val="026E6DFD"/>
    <w:multiLevelType w:val="hybridMultilevel"/>
    <w:tmpl w:val="90A6C81A"/>
    <w:lvl w:ilvl="0" w:tplc="0632F8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C1A64"/>
    <w:multiLevelType w:val="hybridMultilevel"/>
    <w:tmpl w:val="733C60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16348"/>
    <w:multiLevelType w:val="hybridMultilevel"/>
    <w:tmpl w:val="0A4EA4A2"/>
    <w:lvl w:ilvl="0" w:tplc="51D48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300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BAA8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E02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CAF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4E1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5073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92F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980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6B50E9A"/>
    <w:multiLevelType w:val="hybridMultilevel"/>
    <w:tmpl w:val="34A85A7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6F5458"/>
    <w:multiLevelType w:val="hybridMultilevel"/>
    <w:tmpl w:val="ADBC9EF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11FA4"/>
    <w:multiLevelType w:val="hybridMultilevel"/>
    <w:tmpl w:val="ACFE1920"/>
    <w:lvl w:ilvl="0" w:tplc="CF04686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2E4886"/>
    <w:multiLevelType w:val="singleLevel"/>
    <w:tmpl w:val="8E164DEC"/>
    <w:lvl w:ilvl="0">
      <w:start w:val="1"/>
      <w:numFmt w:val="bullet"/>
      <w:pStyle w:val="TexteEnum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0E5749AA"/>
    <w:multiLevelType w:val="hybridMultilevel"/>
    <w:tmpl w:val="30663B6A"/>
    <w:lvl w:ilvl="0" w:tplc="FFFFFFFF">
      <w:start w:val="1"/>
      <w:numFmt w:val="decimal"/>
      <w:pStyle w:val="Appdoc"/>
      <w:lvlText w:val="[A%1] "/>
      <w:lvlJc w:val="left"/>
      <w:pPr>
        <w:tabs>
          <w:tab w:val="num" w:pos="1287"/>
        </w:tabs>
        <w:ind w:left="927" w:hanging="360"/>
      </w:pPr>
      <w:rPr>
        <w:rFonts w:hint="default"/>
        <w:i w:val="0"/>
      </w:rPr>
    </w:lvl>
    <w:lvl w:ilvl="1" w:tplc="FFFFFFFF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0" w15:restartNumberingAfterBreak="0">
    <w:nsid w:val="0F293F42"/>
    <w:multiLevelType w:val="hybridMultilevel"/>
    <w:tmpl w:val="F2680148"/>
    <w:lvl w:ilvl="0" w:tplc="2520B44A">
      <w:start w:val="1"/>
      <w:numFmt w:val="bullet"/>
      <w:pStyle w:val="listepuces1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17C7854"/>
    <w:multiLevelType w:val="hybridMultilevel"/>
    <w:tmpl w:val="3700554C"/>
    <w:lvl w:ilvl="0" w:tplc="1EC61CB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CCDA7852">
      <w:start w:val="1"/>
      <w:numFmt w:val="bullet"/>
      <w:pStyle w:val="Ari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1455"/>
        </w:tabs>
        <w:ind w:left="145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175"/>
        </w:tabs>
        <w:ind w:left="2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95"/>
        </w:tabs>
        <w:ind w:left="28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15"/>
        </w:tabs>
        <w:ind w:left="3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35"/>
        </w:tabs>
        <w:ind w:left="4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55"/>
        </w:tabs>
        <w:ind w:left="50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75"/>
        </w:tabs>
        <w:ind w:left="5775" w:hanging="360"/>
      </w:pPr>
      <w:rPr>
        <w:rFonts w:ascii="Wingdings" w:hAnsi="Wingdings" w:hint="default"/>
      </w:rPr>
    </w:lvl>
  </w:abstractNum>
  <w:abstractNum w:abstractNumId="12" w15:restartNumberingAfterBreak="0">
    <w:nsid w:val="122008E7"/>
    <w:multiLevelType w:val="hybridMultilevel"/>
    <w:tmpl w:val="C33C62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B7426"/>
    <w:multiLevelType w:val="hybridMultilevel"/>
    <w:tmpl w:val="E65CF2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31003"/>
    <w:multiLevelType w:val="hybridMultilevel"/>
    <w:tmpl w:val="12A4637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90F0A"/>
    <w:multiLevelType w:val="hybridMultilevel"/>
    <w:tmpl w:val="05B2CA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C2337"/>
    <w:multiLevelType w:val="multilevel"/>
    <w:tmpl w:val="FFF02B6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B7C638E"/>
    <w:multiLevelType w:val="hybridMultilevel"/>
    <w:tmpl w:val="96DC15FE"/>
    <w:lvl w:ilvl="0" w:tplc="0632F8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0A300B"/>
    <w:multiLevelType w:val="hybridMultilevel"/>
    <w:tmpl w:val="020023D0"/>
    <w:lvl w:ilvl="0" w:tplc="C638D5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>
      <w:start w:val="1"/>
      <w:numFmt w:val="lowerRoman"/>
      <w:lvlText w:val="%3."/>
      <w:lvlJc w:val="right"/>
      <w:pPr>
        <w:ind w:left="2520" w:hanging="180"/>
      </w:pPr>
    </w:lvl>
    <w:lvl w:ilvl="3" w:tplc="040C000F">
      <w:start w:val="1"/>
      <w:numFmt w:val="decimal"/>
      <w:lvlText w:val="%4."/>
      <w:lvlJc w:val="left"/>
      <w:pPr>
        <w:ind w:left="3240" w:hanging="360"/>
      </w:pPr>
    </w:lvl>
    <w:lvl w:ilvl="4" w:tplc="040C0019">
      <w:start w:val="1"/>
      <w:numFmt w:val="lowerLetter"/>
      <w:lvlText w:val="%5."/>
      <w:lvlJc w:val="left"/>
      <w:pPr>
        <w:ind w:left="3960" w:hanging="360"/>
      </w:pPr>
    </w:lvl>
    <w:lvl w:ilvl="5" w:tplc="040C001B">
      <w:start w:val="1"/>
      <w:numFmt w:val="lowerRoman"/>
      <w:lvlText w:val="%6."/>
      <w:lvlJc w:val="right"/>
      <w:pPr>
        <w:ind w:left="4680" w:hanging="180"/>
      </w:pPr>
    </w:lvl>
    <w:lvl w:ilvl="6" w:tplc="040C000F">
      <w:start w:val="1"/>
      <w:numFmt w:val="decimal"/>
      <w:lvlText w:val="%7."/>
      <w:lvlJc w:val="left"/>
      <w:pPr>
        <w:ind w:left="5400" w:hanging="360"/>
      </w:pPr>
    </w:lvl>
    <w:lvl w:ilvl="7" w:tplc="040C0019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7B8542E"/>
    <w:multiLevelType w:val="singleLevel"/>
    <w:tmpl w:val="6302BDAC"/>
    <w:lvl w:ilvl="0">
      <w:start w:val="1"/>
      <w:numFmt w:val="bullet"/>
      <w:pStyle w:val="flech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8217A84"/>
    <w:multiLevelType w:val="hybridMultilevel"/>
    <w:tmpl w:val="88ACA348"/>
    <w:lvl w:ilvl="0" w:tplc="7C0442F8">
      <w:start w:val="1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8C5436"/>
    <w:multiLevelType w:val="multilevel"/>
    <w:tmpl w:val="D02A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116CB"/>
    <w:multiLevelType w:val="hybridMultilevel"/>
    <w:tmpl w:val="2E0CC920"/>
    <w:lvl w:ilvl="0" w:tplc="F70C28B0">
      <w:start w:val="3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CD48C5"/>
    <w:multiLevelType w:val="hybridMultilevel"/>
    <w:tmpl w:val="3F6EDC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0B6449"/>
    <w:multiLevelType w:val="hybridMultilevel"/>
    <w:tmpl w:val="22D8FB06"/>
    <w:lvl w:ilvl="0" w:tplc="B904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8C9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1EB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167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F86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CAC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CE9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325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6E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B000FD5"/>
    <w:multiLevelType w:val="hybridMultilevel"/>
    <w:tmpl w:val="6FA6CE96"/>
    <w:lvl w:ilvl="0" w:tplc="C4A0AF2E">
      <w:start w:val="1"/>
      <w:numFmt w:val="decimal"/>
      <w:pStyle w:val="Question"/>
      <w:lvlText w:val="Q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8232C"/>
    <w:multiLevelType w:val="singleLevel"/>
    <w:tmpl w:val="0860BC60"/>
    <w:lvl w:ilvl="0">
      <w:start w:val="1"/>
      <w:numFmt w:val="decimal"/>
      <w:pStyle w:val="PAR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520E3277"/>
    <w:multiLevelType w:val="hybridMultilevel"/>
    <w:tmpl w:val="58AC230A"/>
    <w:lvl w:ilvl="0" w:tplc="0632F8FC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0F56B3A"/>
    <w:multiLevelType w:val="hybridMultilevel"/>
    <w:tmpl w:val="9AE00EB8"/>
    <w:lvl w:ilvl="0" w:tplc="5332363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2E740F"/>
    <w:multiLevelType w:val="hybridMultilevel"/>
    <w:tmpl w:val="67C8C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34A8A"/>
    <w:multiLevelType w:val="hybridMultilevel"/>
    <w:tmpl w:val="5FC818A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753B5"/>
    <w:multiLevelType w:val="hybridMultilevel"/>
    <w:tmpl w:val="394A41D0"/>
    <w:lvl w:ilvl="0" w:tplc="040C0001">
      <w:start w:val="1"/>
      <w:numFmt w:val="decimal"/>
      <w:pStyle w:val="FLECH3"/>
      <w:lvlText w:val="%1."/>
      <w:lvlJc w:val="left"/>
      <w:pPr>
        <w:tabs>
          <w:tab w:val="num" w:pos="1800"/>
        </w:tabs>
        <w:ind w:left="1800" w:hanging="360"/>
      </w:pPr>
    </w:lvl>
    <w:lvl w:ilvl="1" w:tplc="040C0003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2" w15:restartNumberingAfterBreak="0">
    <w:nsid w:val="648A4431"/>
    <w:multiLevelType w:val="hybridMultilevel"/>
    <w:tmpl w:val="E162FD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F80465"/>
    <w:multiLevelType w:val="singleLevel"/>
    <w:tmpl w:val="2CD09638"/>
    <w:lvl w:ilvl="0">
      <w:start w:val="1"/>
      <w:numFmt w:val="bullet"/>
      <w:pStyle w:val="RemarkEnum-Ind3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34" w15:restartNumberingAfterBreak="0">
    <w:nsid w:val="67B37964"/>
    <w:multiLevelType w:val="hybridMultilevel"/>
    <w:tmpl w:val="6212BA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EC64E9"/>
    <w:multiLevelType w:val="hybridMultilevel"/>
    <w:tmpl w:val="BAA873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C964CC"/>
    <w:multiLevelType w:val="hybridMultilevel"/>
    <w:tmpl w:val="7E445AA8"/>
    <w:lvl w:ilvl="0" w:tplc="040C000B">
      <w:start w:val="1"/>
      <w:numFmt w:val="bullet"/>
      <w:pStyle w:val="Titre10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decimal"/>
      <w:pStyle w:val="Titre20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pStyle w:val="Titre30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152A6D"/>
    <w:multiLevelType w:val="hybridMultilevel"/>
    <w:tmpl w:val="9E0482A6"/>
    <w:lvl w:ilvl="0" w:tplc="048CE6CA">
      <w:start w:val="1"/>
      <w:numFmt w:val="bullet"/>
      <w:pStyle w:val="List1"/>
      <w:lvlText w:val="-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5B580F"/>
    <w:multiLevelType w:val="hybridMultilevel"/>
    <w:tmpl w:val="D902B66A"/>
    <w:lvl w:ilvl="0" w:tplc="0632F8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862A9E"/>
    <w:multiLevelType w:val="hybridMultilevel"/>
    <w:tmpl w:val="BC60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6F0B4E"/>
    <w:multiLevelType w:val="hybridMultilevel"/>
    <w:tmpl w:val="C7467272"/>
    <w:lvl w:ilvl="0" w:tplc="ED52F1EE">
      <w:start w:val="1"/>
      <w:numFmt w:val="bullet"/>
      <w:pStyle w:val="StyleRetraitcorpsdetexte1Aprs0p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B4497"/>
    <w:multiLevelType w:val="hybridMultilevel"/>
    <w:tmpl w:val="9684B24C"/>
    <w:lvl w:ilvl="0" w:tplc="7F3230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344FA7"/>
    <w:multiLevelType w:val="hybridMultilevel"/>
    <w:tmpl w:val="253A7E08"/>
    <w:lvl w:ilvl="0" w:tplc="8D06C0EE">
      <w:start w:val="1"/>
      <w:numFmt w:val="bullet"/>
      <w:pStyle w:val="pointNumrot"/>
      <w:lvlText w:val="-"/>
      <w:lvlJc w:val="left"/>
      <w:pPr>
        <w:tabs>
          <w:tab w:val="num" w:pos="1778"/>
        </w:tabs>
        <w:ind w:left="1778" w:hanging="360"/>
      </w:pPr>
      <w:rPr>
        <w:rFonts w:ascii="Arial" w:hAnsi="Arial" w:hint="default"/>
      </w:rPr>
    </w:lvl>
    <w:lvl w:ilvl="1" w:tplc="040C0003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43" w15:restartNumberingAfterBreak="0">
    <w:nsid w:val="7E071FAD"/>
    <w:multiLevelType w:val="hybridMultilevel"/>
    <w:tmpl w:val="B6A46A2A"/>
    <w:lvl w:ilvl="0" w:tplc="152C779A">
      <w:start w:val="1"/>
      <w:numFmt w:val="bullet"/>
      <w:pStyle w:val="Listepuces2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 w:hint="default"/>
      </w:rPr>
    </w:lvl>
    <w:lvl w:ilvl="1" w:tplc="F0E298C0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cs="Courier New" w:hint="default"/>
      </w:rPr>
    </w:lvl>
    <w:lvl w:ilvl="2" w:tplc="6772EE9A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3" w:tplc="29C49C00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4" w:tplc="29F28796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Courier New" w:hint="default"/>
      </w:rPr>
    </w:lvl>
    <w:lvl w:ilvl="5" w:tplc="FAAAFCA0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6" w:tplc="0A2A623A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7" w:tplc="A15CCD68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Courier New" w:hint="default"/>
      </w:rPr>
    </w:lvl>
    <w:lvl w:ilvl="8" w:tplc="BD227832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43"/>
  </w:num>
  <w:num w:numId="4">
    <w:abstractNumId w:val="26"/>
  </w:num>
  <w:num w:numId="5">
    <w:abstractNumId w:val="10"/>
  </w:num>
  <w:num w:numId="6">
    <w:abstractNumId w:val="8"/>
  </w:num>
  <w:num w:numId="7">
    <w:abstractNumId w:val="19"/>
  </w:num>
  <w:num w:numId="8">
    <w:abstractNumId w:val="40"/>
  </w:num>
  <w:num w:numId="9">
    <w:abstractNumId w:val="1"/>
    <w:lvlOverride w:ilvl="0">
      <w:lvl w:ilvl="0">
        <w:start w:val="1"/>
        <w:numFmt w:val="bullet"/>
        <w:pStyle w:val="tiret3"/>
        <w:lvlText w:val="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0">
    <w:abstractNumId w:val="9"/>
  </w:num>
  <w:num w:numId="11">
    <w:abstractNumId w:val="37"/>
  </w:num>
  <w:num w:numId="12">
    <w:abstractNumId w:val="33"/>
  </w:num>
  <w:num w:numId="13">
    <w:abstractNumId w:val="11"/>
  </w:num>
  <w:num w:numId="14">
    <w:abstractNumId w:val="0"/>
  </w:num>
  <w:num w:numId="15">
    <w:abstractNumId w:val="25"/>
  </w:num>
  <w:num w:numId="16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21"/>
  </w:num>
  <w:num w:numId="19">
    <w:abstractNumId w:val="17"/>
  </w:num>
  <w:num w:numId="20">
    <w:abstractNumId w:val="7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8"/>
  </w:num>
  <w:num w:numId="23">
    <w:abstractNumId w:val="2"/>
  </w:num>
  <w:num w:numId="24">
    <w:abstractNumId w:val="27"/>
  </w:num>
  <w:num w:numId="25">
    <w:abstractNumId w:val="29"/>
  </w:num>
  <w:num w:numId="26">
    <w:abstractNumId w:val="28"/>
  </w:num>
  <w:num w:numId="27">
    <w:abstractNumId w:val="39"/>
  </w:num>
  <w:num w:numId="28">
    <w:abstractNumId w:val="12"/>
  </w:num>
  <w:num w:numId="29">
    <w:abstractNumId w:val="5"/>
  </w:num>
  <w:num w:numId="30">
    <w:abstractNumId w:val="24"/>
  </w:num>
  <w:num w:numId="31">
    <w:abstractNumId w:val="4"/>
  </w:num>
  <w:num w:numId="32">
    <w:abstractNumId w:val="15"/>
  </w:num>
  <w:num w:numId="33">
    <w:abstractNumId w:val="20"/>
  </w:num>
  <w:num w:numId="34">
    <w:abstractNumId w:val="34"/>
  </w:num>
  <w:num w:numId="35">
    <w:abstractNumId w:val="18"/>
  </w:num>
  <w:num w:numId="36">
    <w:abstractNumId w:val="30"/>
  </w:num>
  <w:num w:numId="37">
    <w:abstractNumId w:val="32"/>
  </w:num>
  <w:num w:numId="38">
    <w:abstractNumId w:val="14"/>
  </w:num>
  <w:num w:numId="39">
    <w:abstractNumId w:val="41"/>
  </w:num>
  <w:num w:numId="40">
    <w:abstractNumId w:val="35"/>
  </w:num>
  <w:num w:numId="41">
    <w:abstractNumId w:val="3"/>
  </w:num>
  <w:num w:numId="42">
    <w:abstractNumId w:val="6"/>
  </w:num>
  <w:num w:numId="43">
    <w:abstractNumId w:val="22"/>
  </w:num>
  <w:num w:numId="44">
    <w:abstractNumId w:val="23"/>
  </w:num>
  <w:num w:numId="45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FR" w:vendorID="64" w:dllVersion="131078" w:nlCheck="1" w:checkStyle="1"/>
  <w:activeWritingStyle w:appName="MSWord" w:lang="fr-WINDIES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activeWritingStyle w:appName="MSWord" w:lang="en-GB" w:vendorID="64" w:dllVersion="131077" w:nlCheck="1" w:checkStyle="1"/>
  <w:activeWritingStyle w:appName="MSWord" w:lang="en-US" w:vendorID="64" w:dllVersion="131078" w:nlCheck="1" w:checkStyle="1"/>
  <w:activeWritingStyle w:appName="MSWord" w:lang="en-US" w:vendorID="64" w:dllVersion="131077" w:nlCheck="1" w:checkStyle="1"/>
  <w:activeWritingStyle w:appName="MSWord" w:lang="fr-CA" w:vendorID="64" w:dllVersion="131078" w:nlCheck="1" w:checkStyle="1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A36"/>
    <w:rsid w:val="00000929"/>
    <w:rsid w:val="00001DDE"/>
    <w:rsid w:val="000031F1"/>
    <w:rsid w:val="000036F2"/>
    <w:rsid w:val="0000378B"/>
    <w:rsid w:val="00003A0E"/>
    <w:rsid w:val="00004241"/>
    <w:rsid w:val="00004E37"/>
    <w:rsid w:val="00007D3E"/>
    <w:rsid w:val="00007F63"/>
    <w:rsid w:val="000124B8"/>
    <w:rsid w:val="00012571"/>
    <w:rsid w:val="00012CC3"/>
    <w:rsid w:val="00014382"/>
    <w:rsid w:val="0001491B"/>
    <w:rsid w:val="00015515"/>
    <w:rsid w:val="0001687D"/>
    <w:rsid w:val="00020116"/>
    <w:rsid w:val="00020769"/>
    <w:rsid w:val="000212B7"/>
    <w:rsid w:val="00023271"/>
    <w:rsid w:val="0002329A"/>
    <w:rsid w:val="00023F36"/>
    <w:rsid w:val="000262C6"/>
    <w:rsid w:val="00026A72"/>
    <w:rsid w:val="00027053"/>
    <w:rsid w:val="00027614"/>
    <w:rsid w:val="0003148A"/>
    <w:rsid w:val="0003172F"/>
    <w:rsid w:val="00031A50"/>
    <w:rsid w:val="000321DF"/>
    <w:rsid w:val="0003454B"/>
    <w:rsid w:val="00037B60"/>
    <w:rsid w:val="0004056C"/>
    <w:rsid w:val="00040712"/>
    <w:rsid w:val="0004262E"/>
    <w:rsid w:val="00042B25"/>
    <w:rsid w:val="0004367C"/>
    <w:rsid w:val="00043AB3"/>
    <w:rsid w:val="00044679"/>
    <w:rsid w:val="00045258"/>
    <w:rsid w:val="000506E4"/>
    <w:rsid w:val="000515A1"/>
    <w:rsid w:val="00052482"/>
    <w:rsid w:val="00053C9E"/>
    <w:rsid w:val="000579E0"/>
    <w:rsid w:val="0006059B"/>
    <w:rsid w:val="00060760"/>
    <w:rsid w:val="00061280"/>
    <w:rsid w:val="000612B1"/>
    <w:rsid w:val="00061500"/>
    <w:rsid w:val="00062B8B"/>
    <w:rsid w:val="00063A82"/>
    <w:rsid w:val="000662D1"/>
    <w:rsid w:val="00066540"/>
    <w:rsid w:val="00066664"/>
    <w:rsid w:val="00066EFA"/>
    <w:rsid w:val="00067CC3"/>
    <w:rsid w:val="0007057D"/>
    <w:rsid w:val="00070C7B"/>
    <w:rsid w:val="0007283F"/>
    <w:rsid w:val="00072851"/>
    <w:rsid w:val="0007289D"/>
    <w:rsid w:val="0007319A"/>
    <w:rsid w:val="00073400"/>
    <w:rsid w:val="00074E66"/>
    <w:rsid w:val="000776F9"/>
    <w:rsid w:val="00077D86"/>
    <w:rsid w:val="00080BAB"/>
    <w:rsid w:val="00081C40"/>
    <w:rsid w:val="000821E8"/>
    <w:rsid w:val="000826A9"/>
    <w:rsid w:val="0008275A"/>
    <w:rsid w:val="00082BF7"/>
    <w:rsid w:val="000839FA"/>
    <w:rsid w:val="00084497"/>
    <w:rsid w:val="0008469C"/>
    <w:rsid w:val="00084779"/>
    <w:rsid w:val="00084B05"/>
    <w:rsid w:val="00084DCE"/>
    <w:rsid w:val="00086D66"/>
    <w:rsid w:val="00090112"/>
    <w:rsid w:val="0009046E"/>
    <w:rsid w:val="00091447"/>
    <w:rsid w:val="000919AE"/>
    <w:rsid w:val="00092C86"/>
    <w:rsid w:val="00093F3B"/>
    <w:rsid w:val="00095D64"/>
    <w:rsid w:val="00096A82"/>
    <w:rsid w:val="00097319"/>
    <w:rsid w:val="000A209B"/>
    <w:rsid w:val="000A27A4"/>
    <w:rsid w:val="000A43BA"/>
    <w:rsid w:val="000A5A0E"/>
    <w:rsid w:val="000A5A10"/>
    <w:rsid w:val="000A6E9A"/>
    <w:rsid w:val="000A7E23"/>
    <w:rsid w:val="000B045F"/>
    <w:rsid w:val="000B0C1E"/>
    <w:rsid w:val="000B18F5"/>
    <w:rsid w:val="000B290D"/>
    <w:rsid w:val="000B2C8E"/>
    <w:rsid w:val="000B362C"/>
    <w:rsid w:val="000B4431"/>
    <w:rsid w:val="000B45ED"/>
    <w:rsid w:val="000B4FFE"/>
    <w:rsid w:val="000B6ABD"/>
    <w:rsid w:val="000B6B74"/>
    <w:rsid w:val="000B70B7"/>
    <w:rsid w:val="000B7649"/>
    <w:rsid w:val="000B7783"/>
    <w:rsid w:val="000B7970"/>
    <w:rsid w:val="000C19CC"/>
    <w:rsid w:val="000C3D68"/>
    <w:rsid w:val="000C4327"/>
    <w:rsid w:val="000C6166"/>
    <w:rsid w:val="000C745B"/>
    <w:rsid w:val="000C7A7B"/>
    <w:rsid w:val="000C7F2E"/>
    <w:rsid w:val="000D190F"/>
    <w:rsid w:val="000D2295"/>
    <w:rsid w:val="000D2D2B"/>
    <w:rsid w:val="000D32B8"/>
    <w:rsid w:val="000D4053"/>
    <w:rsid w:val="000D4588"/>
    <w:rsid w:val="000D52DC"/>
    <w:rsid w:val="000D5868"/>
    <w:rsid w:val="000D59A4"/>
    <w:rsid w:val="000D6F32"/>
    <w:rsid w:val="000D7464"/>
    <w:rsid w:val="000D7988"/>
    <w:rsid w:val="000E0AB7"/>
    <w:rsid w:val="000E1AA8"/>
    <w:rsid w:val="000E2350"/>
    <w:rsid w:val="000E3251"/>
    <w:rsid w:val="000E3467"/>
    <w:rsid w:val="000E41AC"/>
    <w:rsid w:val="000E4D54"/>
    <w:rsid w:val="000E5444"/>
    <w:rsid w:val="000F0172"/>
    <w:rsid w:val="000F0936"/>
    <w:rsid w:val="000F12F1"/>
    <w:rsid w:val="000F2849"/>
    <w:rsid w:val="000F4D8E"/>
    <w:rsid w:val="000F4FC0"/>
    <w:rsid w:val="0010116F"/>
    <w:rsid w:val="001019ED"/>
    <w:rsid w:val="00104566"/>
    <w:rsid w:val="00110579"/>
    <w:rsid w:val="00111436"/>
    <w:rsid w:val="00113C0E"/>
    <w:rsid w:val="00115801"/>
    <w:rsid w:val="00115AAD"/>
    <w:rsid w:val="00115F65"/>
    <w:rsid w:val="0011657F"/>
    <w:rsid w:val="00117981"/>
    <w:rsid w:val="001224FB"/>
    <w:rsid w:val="00122912"/>
    <w:rsid w:val="00122E8C"/>
    <w:rsid w:val="00124011"/>
    <w:rsid w:val="001256DB"/>
    <w:rsid w:val="0013160C"/>
    <w:rsid w:val="00131E37"/>
    <w:rsid w:val="00132669"/>
    <w:rsid w:val="00132F9F"/>
    <w:rsid w:val="001343A8"/>
    <w:rsid w:val="0013578B"/>
    <w:rsid w:val="00135BC5"/>
    <w:rsid w:val="00137D30"/>
    <w:rsid w:val="00140E3B"/>
    <w:rsid w:val="00143A4B"/>
    <w:rsid w:val="00144651"/>
    <w:rsid w:val="00146FF4"/>
    <w:rsid w:val="00150572"/>
    <w:rsid w:val="0015070D"/>
    <w:rsid w:val="00151C7B"/>
    <w:rsid w:val="00152B6D"/>
    <w:rsid w:val="001544CA"/>
    <w:rsid w:val="001547A3"/>
    <w:rsid w:val="00154F41"/>
    <w:rsid w:val="001563FD"/>
    <w:rsid w:val="00156776"/>
    <w:rsid w:val="0016186B"/>
    <w:rsid w:val="0016255A"/>
    <w:rsid w:val="0016318F"/>
    <w:rsid w:val="00163A92"/>
    <w:rsid w:val="00163B81"/>
    <w:rsid w:val="00164ECB"/>
    <w:rsid w:val="0016536E"/>
    <w:rsid w:val="001663DB"/>
    <w:rsid w:val="00167632"/>
    <w:rsid w:val="00170EB3"/>
    <w:rsid w:val="00171360"/>
    <w:rsid w:val="001716C6"/>
    <w:rsid w:val="00171E94"/>
    <w:rsid w:val="00172B09"/>
    <w:rsid w:val="001736D9"/>
    <w:rsid w:val="00173A19"/>
    <w:rsid w:val="00173A54"/>
    <w:rsid w:val="00173B16"/>
    <w:rsid w:val="001741AE"/>
    <w:rsid w:val="0017541D"/>
    <w:rsid w:val="00175B17"/>
    <w:rsid w:val="00175BF2"/>
    <w:rsid w:val="001767F0"/>
    <w:rsid w:val="00177885"/>
    <w:rsid w:val="001817D7"/>
    <w:rsid w:val="00182960"/>
    <w:rsid w:val="0018345C"/>
    <w:rsid w:val="0018364D"/>
    <w:rsid w:val="00184115"/>
    <w:rsid w:val="0018575B"/>
    <w:rsid w:val="00185D7F"/>
    <w:rsid w:val="00186FA6"/>
    <w:rsid w:val="001900BE"/>
    <w:rsid w:val="00190192"/>
    <w:rsid w:val="00190573"/>
    <w:rsid w:val="00190B0C"/>
    <w:rsid w:val="00190D1A"/>
    <w:rsid w:val="00190F2D"/>
    <w:rsid w:val="0019134C"/>
    <w:rsid w:val="0019159A"/>
    <w:rsid w:val="00191858"/>
    <w:rsid w:val="00191AC5"/>
    <w:rsid w:val="0019370C"/>
    <w:rsid w:val="001937EA"/>
    <w:rsid w:val="00193DC6"/>
    <w:rsid w:val="00193EE5"/>
    <w:rsid w:val="00194011"/>
    <w:rsid w:val="00196A74"/>
    <w:rsid w:val="00196BB5"/>
    <w:rsid w:val="00197686"/>
    <w:rsid w:val="001A1A73"/>
    <w:rsid w:val="001A39D8"/>
    <w:rsid w:val="001A40FA"/>
    <w:rsid w:val="001A4E10"/>
    <w:rsid w:val="001A5074"/>
    <w:rsid w:val="001A5215"/>
    <w:rsid w:val="001A6693"/>
    <w:rsid w:val="001A7703"/>
    <w:rsid w:val="001B12DE"/>
    <w:rsid w:val="001B1D6A"/>
    <w:rsid w:val="001B3DD7"/>
    <w:rsid w:val="001B6535"/>
    <w:rsid w:val="001C5766"/>
    <w:rsid w:val="001C62D0"/>
    <w:rsid w:val="001D0079"/>
    <w:rsid w:val="001D12E3"/>
    <w:rsid w:val="001D26F6"/>
    <w:rsid w:val="001D33DB"/>
    <w:rsid w:val="001D3FCC"/>
    <w:rsid w:val="001D47CB"/>
    <w:rsid w:val="001D57F3"/>
    <w:rsid w:val="001D5CE7"/>
    <w:rsid w:val="001D751F"/>
    <w:rsid w:val="001D77AF"/>
    <w:rsid w:val="001E0663"/>
    <w:rsid w:val="001E0A0A"/>
    <w:rsid w:val="001E3211"/>
    <w:rsid w:val="001E399F"/>
    <w:rsid w:val="001E3FD9"/>
    <w:rsid w:val="001E42A8"/>
    <w:rsid w:val="001E4374"/>
    <w:rsid w:val="001E7674"/>
    <w:rsid w:val="001E79CA"/>
    <w:rsid w:val="001F0DCA"/>
    <w:rsid w:val="001F17B3"/>
    <w:rsid w:val="001F1ADF"/>
    <w:rsid w:val="001F48CF"/>
    <w:rsid w:val="001F5EEE"/>
    <w:rsid w:val="001F7ADA"/>
    <w:rsid w:val="001F7BC9"/>
    <w:rsid w:val="002010CD"/>
    <w:rsid w:val="002014E9"/>
    <w:rsid w:val="00203270"/>
    <w:rsid w:val="0020331F"/>
    <w:rsid w:val="00203C55"/>
    <w:rsid w:val="00204125"/>
    <w:rsid w:val="002049D1"/>
    <w:rsid w:val="00205357"/>
    <w:rsid w:val="0020582F"/>
    <w:rsid w:val="002058A6"/>
    <w:rsid w:val="00205F70"/>
    <w:rsid w:val="0020606C"/>
    <w:rsid w:val="00206B5D"/>
    <w:rsid w:val="00207175"/>
    <w:rsid w:val="0020726F"/>
    <w:rsid w:val="002076AE"/>
    <w:rsid w:val="00207CD7"/>
    <w:rsid w:val="002117E1"/>
    <w:rsid w:val="00212C38"/>
    <w:rsid w:val="0021365E"/>
    <w:rsid w:val="002147A2"/>
    <w:rsid w:val="00215C7A"/>
    <w:rsid w:val="0021661C"/>
    <w:rsid w:val="002170B8"/>
    <w:rsid w:val="00217B46"/>
    <w:rsid w:val="00220BC3"/>
    <w:rsid w:val="00226160"/>
    <w:rsid w:val="00230AAD"/>
    <w:rsid w:val="00230C3C"/>
    <w:rsid w:val="00231D10"/>
    <w:rsid w:val="00232045"/>
    <w:rsid w:val="002329FF"/>
    <w:rsid w:val="00235193"/>
    <w:rsid w:val="00235CB3"/>
    <w:rsid w:val="00240F68"/>
    <w:rsid w:val="0024172B"/>
    <w:rsid w:val="00241876"/>
    <w:rsid w:val="00241961"/>
    <w:rsid w:val="00243039"/>
    <w:rsid w:val="00243781"/>
    <w:rsid w:val="002441E3"/>
    <w:rsid w:val="002445D8"/>
    <w:rsid w:val="00244696"/>
    <w:rsid w:val="0024471B"/>
    <w:rsid w:val="00244C0E"/>
    <w:rsid w:val="00246AED"/>
    <w:rsid w:val="00250240"/>
    <w:rsid w:val="00250F60"/>
    <w:rsid w:val="00251447"/>
    <w:rsid w:val="00253526"/>
    <w:rsid w:val="00253DBA"/>
    <w:rsid w:val="00254781"/>
    <w:rsid w:val="002550B3"/>
    <w:rsid w:val="00255B3E"/>
    <w:rsid w:val="00257296"/>
    <w:rsid w:val="002576F8"/>
    <w:rsid w:val="0026052A"/>
    <w:rsid w:val="002619A6"/>
    <w:rsid w:val="00265095"/>
    <w:rsid w:val="00266100"/>
    <w:rsid w:val="002667BF"/>
    <w:rsid w:val="0027063D"/>
    <w:rsid w:val="00270929"/>
    <w:rsid w:val="002710C4"/>
    <w:rsid w:val="00271C72"/>
    <w:rsid w:val="0027396F"/>
    <w:rsid w:val="0027459F"/>
    <w:rsid w:val="00274928"/>
    <w:rsid w:val="0027551C"/>
    <w:rsid w:val="00275754"/>
    <w:rsid w:val="00276A98"/>
    <w:rsid w:val="00277216"/>
    <w:rsid w:val="00277716"/>
    <w:rsid w:val="002777C7"/>
    <w:rsid w:val="00280BB5"/>
    <w:rsid w:val="00282046"/>
    <w:rsid w:val="002835E3"/>
    <w:rsid w:val="002839F5"/>
    <w:rsid w:val="002840C0"/>
    <w:rsid w:val="00285CB5"/>
    <w:rsid w:val="002866ED"/>
    <w:rsid w:val="00290302"/>
    <w:rsid w:val="00291A41"/>
    <w:rsid w:val="00291F82"/>
    <w:rsid w:val="002934DA"/>
    <w:rsid w:val="0029417A"/>
    <w:rsid w:val="002946A9"/>
    <w:rsid w:val="00294A5E"/>
    <w:rsid w:val="00294F7D"/>
    <w:rsid w:val="00295BA8"/>
    <w:rsid w:val="0029715B"/>
    <w:rsid w:val="00297E8D"/>
    <w:rsid w:val="002A0508"/>
    <w:rsid w:val="002A060B"/>
    <w:rsid w:val="002A3E33"/>
    <w:rsid w:val="002A4768"/>
    <w:rsid w:val="002A4FA4"/>
    <w:rsid w:val="002A746F"/>
    <w:rsid w:val="002A7C27"/>
    <w:rsid w:val="002A7D26"/>
    <w:rsid w:val="002B0622"/>
    <w:rsid w:val="002B0BE3"/>
    <w:rsid w:val="002B4625"/>
    <w:rsid w:val="002B4991"/>
    <w:rsid w:val="002B5A1B"/>
    <w:rsid w:val="002B686C"/>
    <w:rsid w:val="002B76E6"/>
    <w:rsid w:val="002B798E"/>
    <w:rsid w:val="002B7D1C"/>
    <w:rsid w:val="002C0086"/>
    <w:rsid w:val="002C2E2C"/>
    <w:rsid w:val="002C3949"/>
    <w:rsid w:val="002C39BF"/>
    <w:rsid w:val="002C43F4"/>
    <w:rsid w:val="002C5BE7"/>
    <w:rsid w:val="002C758E"/>
    <w:rsid w:val="002D120D"/>
    <w:rsid w:val="002D1821"/>
    <w:rsid w:val="002D1896"/>
    <w:rsid w:val="002D28DF"/>
    <w:rsid w:val="002D314C"/>
    <w:rsid w:val="002D5212"/>
    <w:rsid w:val="002D5223"/>
    <w:rsid w:val="002E06D9"/>
    <w:rsid w:val="002E16F2"/>
    <w:rsid w:val="002E24F0"/>
    <w:rsid w:val="002E34A5"/>
    <w:rsid w:val="002E35DA"/>
    <w:rsid w:val="002E4260"/>
    <w:rsid w:val="002E42B4"/>
    <w:rsid w:val="002E49D5"/>
    <w:rsid w:val="002E4CCE"/>
    <w:rsid w:val="002E68F7"/>
    <w:rsid w:val="002E7555"/>
    <w:rsid w:val="002E7578"/>
    <w:rsid w:val="002E7BA9"/>
    <w:rsid w:val="002F182B"/>
    <w:rsid w:val="002F1C71"/>
    <w:rsid w:val="002F7696"/>
    <w:rsid w:val="0030088D"/>
    <w:rsid w:val="00300AB2"/>
    <w:rsid w:val="00300EED"/>
    <w:rsid w:val="00301438"/>
    <w:rsid w:val="0030169B"/>
    <w:rsid w:val="003028CF"/>
    <w:rsid w:val="00303978"/>
    <w:rsid w:val="00303A93"/>
    <w:rsid w:val="00304A0E"/>
    <w:rsid w:val="00304ED3"/>
    <w:rsid w:val="003057EB"/>
    <w:rsid w:val="00305D20"/>
    <w:rsid w:val="00306696"/>
    <w:rsid w:val="003067C9"/>
    <w:rsid w:val="00306EF2"/>
    <w:rsid w:val="003075DF"/>
    <w:rsid w:val="00310D48"/>
    <w:rsid w:val="0031151C"/>
    <w:rsid w:val="003126C6"/>
    <w:rsid w:val="0031408D"/>
    <w:rsid w:val="0031413E"/>
    <w:rsid w:val="003159C8"/>
    <w:rsid w:val="00316BB5"/>
    <w:rsid w:val="003171E0"/>
    <w:rsid w:val="00317E8F"/>
    <w:rsid w:val="00320B54"/>
    <w:rsid w:val="00320DCF"/>
    <w:rsid w:val="00322505"/>
    <w:rsid w:val="00323CF5"/>
    <w:rsid w:val="00327B0F"/>
    <w:rsid w:val="00330DA4"/>
    <w:rsid w:val="00333746"/>
    <w:rsid w:val="00335C70"/>
    <w:rsid w:val="0033712E"/>
    <w:rsid w:val="00337427"/>
    <w:rsid w:val="00337826"/>
    <w:rsid w:val="00340746"/>
    <w:rsid w:val="00340D85"/>
    <w:rsid w:val="00341BEB"/>
    <w:rsid w:val="003436B7"/>
    <w:rsid w:val="00344748"/>
    <w:rsid w:val="0034680E"/>
    <w:rsid w:val="00346FA4"/>
    <w:rsid w:val="0035109F"/>
    <w:rsid w:val="00352CD5"/>
    <w:rsid w:val="00354B0A"/>
    <w:rsid w:val="00355760"/>
    <w:rsid w:val="003558F2"/>
    <w:rsid w:val="00355FF2"/>
    <w:rsid w:val="003568B7"/>
    <w:rsid w:val="00356C6E"/>
    <w:rsid w:val="003600D2"/>
    <w:rsid w:val="00360118"/>
    <w:rsid w:val="00360495"/>
    <w:rsid w:val="00361565"/>
    <w:rsid w:val="00361F39"/>
    <w:rsid w:val="00363289"/>
    <w:rsid w:val="00365680"/>
    <w:rsid w:val="00367570"/>
    <w:rsid w:val="00367C15"/>
    <w:rsid w:val="00367D11"/>
    <w:rsid w:val="00370373"/>
    <w:rsid w:val="0037157F"/>
    <w:rsid w:val="0037160C"/>
    <w:rsid w:val="0037281E"/>
    <w:rsid w:val="00372EFE"/>
    <w:rsid w:val="00373466"/>
    <w:rsid w:val="00373E82"/>
    <w:rsid w:val="00383166"/>
    <w:rsid w:val="0038318A"/>
    <w:rsid w:val="003837FF"/>
    <w:rsid w:val="00384083"/>
    <w:rsid w:val="00385A5D"/>
    <w:rsid w:val="00386480"/>
    <w:rsid w:val="0038796E"/>
    <w:rsid w:val="003926B0"/>
    <w:rsid w:val="00392D2A"/>
    <w:rsid w:val="00392F6E"/>
    <w:rsid w:val="00393A7A"/>
    <w:rsid w:val="00395261"/>
    <w:rsid w:val="003965CA"/>
    <w:rsid w:val="00396A5A"/>
    <w:rsid w:val="00396A78"/>
    <w:rsid w:val="00396DB7"/>
    <w:rsid w:val="003970B6"/>
    <w:rsid w:val="0039760C"/>
    <w:rsid w:val="003A0419"/>
    <w:rsid w:val="003A0827"/>
    <w:rsid w:val="003A0DC7"/>
    <w:rsid w:val="003A13AE"/>
    <w:rsid w:val="003A23D4"/>
    <w:rsid w:val="003A2718"/>
    <w:rsid w:val="003A3830"/>
    <w:rsid w:val="003A47A7"/>
    <w:rsid w:val="003A5E0E"/>
    <w:rsid w:val="003A7591"/>
    <w:rsid w:val="003B1032"/>
    <w:rsid w:val="003B23CF"/>
    <w:rsid w:val="003B558B"/>
    <w:rsid w:val="003B5C74"/>
    <w:rsid w:val="003B5D98"/>
    <w:rsid w:val="003B7732"/>
    <w:rsid w:val="003C0EC3"/>
    <w:rsid w:val="003C20C7"/>
    <w:rsid w:val="003C2334"/>
    <w:rsid w:val="003C2EFF"/>
    <w:rsid w:val="003C47CD"/>
    <w:rsid w:val="003C5983"/>
    <w:rsid w:val="003C775D"/>
    <w:rsid w:val="003D24C6"/>
    <w:rsid w:val="003D381F"/>
    <w:rsid w:val="003D4171"/>
    <w:rsid w:val="003D439B"/>
    <w:rsid w:val="003D5D78"/>
    <w:rsid w:val="003D600E"/>
    <w:rsid w:val="003D62B5"/>
    <w:rsid w:val="003D6D10"/>
    <w:rsid w:val="003D6DEB"/>
    <w:rsid w:val="003D6E57"/>
    <w:rsid w:val="003E008C"/>
    <w:rsid w:val="003E1913"/>
    <w:rsid w:val="003E2075"/>
    <w:rsid w:val="003E3CFB"/>
    <w:rsid w:val="003E417B"/>
    <w:rsid w:val="003E4285"/>
    <w:rsid w:val="003E49C0"/>
    <w:rsid w:val="003E5031"/>
    <w:rsid w:val="003E71C2"/>
    <w:rsid w:val="003F0A26"/>
    <w:rsid w:val="003F184A"/>
    <w:rsid w:val="003F1923"/>
    <w:rsid w:val="003F2F9E"/>
    <w:rsid w:val="003F5334"/>
    <w:rsid w:val="003F5D75"/>
    <w:rsid w:val="003F5FBA"/>
    <w:rsid w:val="003F65C2"/>
    <w:rsid w:val="003F69B4"/>
    <w:rsid w:val="003F6AD7"/>
    <w:rsid w:val="003F7345"/>
    <w:rsid w:val="00400BD5"/>
    <w:rsid w:val="00401A80"/>
    <w:rsid w:val="0040293C"/>
    <w:rsid w:val="004042F8"/>
    <w:rsid w:val="00404A69"/>
    <w:rsid w:val="00404AA2"/>
    <w:rsid w:val="00404C11"/>
    <w:rsid w:val="00405BDD"/>
    <w:rsid w:val="00405EF1"/>
    <w:rsid w:val="004066DE"/>
    <w:rsid w:val="00407C3C"/>
    <w:rsid w:val="00407C5F"/>
    <w:rsid w:val="00407E04"/>
    <w:rsid w:val="00410C5B"/>
    <w:rsid w:val="00410F1F"/>
    <w:rsid w:val="00411F2E"/>
    <w:rsid w:val="00412ACE"/>
    <w:rsid w:val="00413199"/>
    <w:rsid w:val="00413AB2"/>
    <w:rsid w:val="00413F1B"/>
    <w:rsid w:val="00415041"/>
    <w:rsid w:val="00415B10"/>
    <w:rsid w:val="00415C48"/>
    <w:rsid w:val="00415DCA"/>
    <w:rsid w:val="00416075"/>
    <w:rsid w:val="004173EA"/>
    <w:rsid w:val="00417467"/>
    <w:rsid w:val="004211DA"/>
    <w:rsid w:val="00421B29"/>
    <w:rsid w:val="00423648"/>
    <w:rsid w:val="00425235"/>
    <w:rsid w:val="00425D53"/>
    <w:rsid w:val="00426442"/>
    <w:rsid w:val="00430C2D"/>
    <w:rsid w:val="00431422"/>
    <w:rsid w:val="00431901"/>
    <w:rsid w:val="00431C95"/>
    <w:rsid w:val="00431DEA"/>
    <w:rsid w:val="004322A6"/>
    <w:rsid w:val="00432B92"/>
    <w:rsid w:val="00433CD0"/>
    <w:rsid w:val="00434FE8"/>
    <w:rsid w:val="004364EC"/>
    <w:rsid w:val="0043715E"/>
    <w:rsid w:val="004414B6"/>
    <w:rsid w:val="00441612"/>
    <w:rsid w:val="0044358D"/>
    <w:rsid w:val="00446490"/>
    <w:rsid w:val="00447B87"/>
    <w:rsid w:val="00450B50"/>
    <w:rsid w:val="00450CAC"/>
    <w:rsid w:val="004514D2"/>
    <w:rsid w:val="00451DC2"/>
    <w:rsid w:val="0045342C"/>
    <w:rsid w:val="00453579"/>
    <w:rsid w:val="00455309"/>
    <w:rsid w:val="00456841"/>
    <w:rsid w:val="00457D8D"/>
    <w:rsid w:val="004607D6"/>
    <w:rsid w:val="00461457"/>
    <w:rsid w:val="004618D0"/>
    <w:rsid w:val="00462543"/>
    <w:rsid w:val="00462DB5"/>
    <w:rsid w:val="00462E38"/>
    <w:rsid w:val="00464835"/>
    <w:rsid w:val="00464D06"/>
    <w:rsid w:val="00464D57"/>
    <w:rsid w:val="00471FDB"/>
    <w:rsid w:val="004721F5"/>
    <w:rsid w:val="004747DF"/>
    <w:rsid w:val="00474CF7"/>
    <w:rsid w:val="004753BB"/>
    <w:rsid w:val="00475D56"/>
    <w:rsid w:val="004801D4"/>
    <w:rsid w:val="00481BF0"/>
    <w:rsid w:val="00481C9C"/>
    <w:rsid w:val="00481EE6"/>
    <w:rsid w:val="00481F75"/>
    <w:rsid w:val="0048271F"/>
    <w:rsid w:val="00482A46"/>
    <w:rsid w:val="004844B4"/>
    <w:rsid w:val="00491676"/>
    <w:rsid w:val="00491DAB"/>
    <w:rsid w:val="00492BA9"/>
    <w:rsid w:val="00493B36"/>
    <w:rsid w:val="00495A79"/>
    <w:rsid w:val="00495C60"/>
    <w:rsid w:val="004963BF"/>
    <w:rsid w:val="004977BD"/>
    <w:rsid w:val="004A0386"/>
    <w:rsid w:val="004A0D36"/>
    <w:rsid w:val="004A0D76"/>
    <w:rsid w:val="004A1F59"/>
    <w:rsid w:val="004A39DC"/>
    <w:rsid w:val="004A4871"/>
    <w:rsid w:val="004A4BD0"/>
    <w:rsid w:val="004A5069"/>
    <w:rsid w:val="004A6375"/>
    <w:rsid w:val="004B0EEB"/>
    <w:rsid w:val="004B450F"/>
    <w:rsid w:val="004B4B24"/>
    <w:rsid w:val="004B54C0"/>
    <w:rsid w:val="004B5993"/>
    <w:rsid w:val="004B638A"/>
    <w:rsid w:val="004B67D0"/>
    <w:rsid w:val="004B6F65"/>
    <w:rsid w:val="004C2241"/>
    <w:rsid w:val="004C3E88"/>
    <w:rsid w:val="004C4672"/>
    <w:rsid w:val="004C52CF"/>
    <w:rsid w:val="004C5B08"/>
    <w:rsid w:val="004C5E26"/>
    <w:rsid w:val="004C5EE5"/>
    <w:rsid w:val="004C7FA2"/>
    <w:rsid w:val="004D0077"/>
    <w:rsid w:val="004D15AA"/>
    <w:rsid w:val="004D181A"/>
    <w:rsid w:val="004D20F6"/>
    <w:rsid w:val="004D3C77"/>
    <w:rsid w:val="004D4391"/>
    <w:rsid w:val="004D6245"/>
    <w:rsid w:val="004E0A1D"/>
    <w:rsid w:val="004E0FB1"/>
    <w:rsid w:val="004E1647"/>
    <w:rsid w:val="004E2247"/>
    <w:rsid w:val="004E4554"/>
    <w:rsid w:val="004E4B81"/>
    <w:rsid w:val="004E585A"/>
    <w:rsid w:val="004E5A89"/>
    <w:rsid w:val="004E6350"/>
    <w:rsid w:val="004E6928"/>
    <w:rsid w:val="004F1088"/>
    <w:rsid w:val="004F14B9"/>
    <w:rsid w:val="004F1C48"/>
    <w:rsid w:val="004F1FC3"/>
    <w:rsid w:val="004F464C"/>
    <w:rsid w:val="004F62A5"/>
    <w:rsid w:val="004F67BB"/>
    <w:rsid w:val="004F72E6"/>
    <w:rsid w:val="005009CC"/>
    <w:rsid w:val="00502D8B"/>
    <w:rsid w:val="005030D5"/>
    <w:rsid w:val="005042B2"/>
    <w:rsid w:val="00505CC7"/>
    <w:rsid w:val="0051243E"/>
    <w:rsid w:val="005133B3"/>
    <w:rsid w:val="00513B0D"/>
    <w:rsid w:val="00514234"/>
    <w:rsid w:val="005144C8"/>
    <w:rsid w:val="00514AF3"/>
    <w:rsid w:val="00514D9A"/>
    <w:rsid w:val="005164B5"/>
    <w:rsid w:val="00516752"/>
    <w:rsid w:val="005200BD"/>
    <w:rsid w:val="00520427"/>
    <w:rsid w:val="00522028"/>
    <w:rsid w:val="00523BDD"/>
    <w:rsid w:val="00523C6B"/>
    <w:rsid w:val="005247A6"/>
    <w:rsid w:val="0052518B"/>
    <w:rsid w:val="005273C1"/>
    <w:rsid w:val="00527CF5"/>
    <w:rsid w:val="00527D85"/>
    <w:rsid w:val="0053152C"/>
    <w:rsid w:val="00531E45"/>
    <w:rsid w:val="00533C35"/>
    <w:rsid w:val="005352DB"/>
    <w:rsid w:val="005357BF"/>
    <w:rsid w:val="005358CB"/>
    <w:rsid w:val="005368E2"/>
    <w:rsid w:val="0053766C"/>
    <w:rsid w:val="005379B9"/>
    <w:rsid w:val="00541CAA"/>
    <w:rsid w:val="00542445"/>
    <w:rsid w:val="005429BC"/>
    <w:rsid w:val="00542A6C"/>
    <w:rsid w:val="005436CC"/>
    <w:rsid w:val="00544055"/>
    <w:rsid w:val="00544A03"/>
    <w:rsid w:val="005450AC"/>
    <w:rsid w:val="005455AB"/>
    <w:rsid w:val="00547C83"/>
    <w:rsid w:val="00547D90"/>
    <w:rsid w:val="00550850"/>
    <w:rsid w:val="00551D36"/>
    <w:rsid w:val="00553476"/>
    <w:rsid w:val="00554F85"/>
    <w:rsid w:val="00555C1F"/>
    <w:rsid w:val="00557ACE"/>
    <w:rsid w:val="00557E00"/>
    <w:rsid w:val="00561F40"/>
    <w:rsid w:val="005624B0"/>
    <w:rsid w:val="005634E6"/>
    <w:rsid w:val="00564598"/>
    <w:rsid w:val="00564747"/>
    <w:rsid w:val="00564CAF"/>
    <w:rsid w:val="00566B59"/>
    <w:rsid w:val="0056724F"/>
    <w:rsid w:val="0056784D"/>
    <w:rsid w:val="00571A6C"/>
    <w:rsid w:val="00571C12"/>
    <w:rsid w:val="00571EEF"/>
    <w:rsid w:val="00572D1C"/>
    <w:rsid w:val="00572EDC"/>
    <w:rsid w:val="00573095"/>
    <w:rsid w:val="005730AB"/>
    <w:rsid w:val="00573406"/>
    <w:rsid w:val="00573A02"/>
    <w:rsid w:val="00574A1A"/>
    <w:rsid w:val="00574DDE"/>
    <w:rsid w:val="00575D00"/>
    <w:rsid w:val="00576C4D"/>
    <w:rsid w:val="00582CDC"/>
    <w:rsid w:val="00583476"/>
    <w:rsid w:val="00583C6E"/>
    <w:rsid w:val="00583DB5"/>
    <w:rsid w:val="0058429C"/>
    <w:rsid w:val="00584497"/>
    <w:rsid w:val="005861D0"/>
    <w:rsid w:val="00587B2C"/>
    <w:rsid w:val="005900E3"/>
    <w:rsid w:val="00591525"/>
    <w:rsid w:val="00592AE3"/>
    <w:rsid w:val="00593851"/>
    <w:rsid w:val="00593AA7"/>
    <w:rsid w:val="00593BB2"/>
    <w:rsid w:val="00593BB6"/>
    <w:rsid w:val="00594348"/>
    <w:rsid w:val="00594A9D"/>
    <w:rsid w:val="005950A5"/>
    <w:rsid w:val="00597EBC"/>
    <w:rsid w:val="005A078A"/>
    <w:rsid w:val="005A1972"/>
    <w:rsid w:val="005A1DEF"/>
    <w:rsid w:val="005A2DD9"/>
    <w:rsid w:val="005A4C7D"/>
    <w:rsid w:val="005A5013"/>
    <w:rsid w:val="005A60F2"/>
    <w:rsid w:val="005A6D81"/>
    <w:rsid w:val="005A7D9F"/>
    <w:rsid w:val="005B1134"/>
    <w:rsid w:val="005B1597"/>
    <w:rsid w:val="005B1631"/>
    <w:rsid w:val="005B1F86"/>
    <w:rsid w:val="005B22A1"/>
    <w:rsid w:val="005B3334"/>
    <w:rsid w:val="005B35C7"/>
    <w:rsid w:val="005B647D"/>
    <w:rsid w:val="005B669C"/>
    <w:rsid w:val="005B67EE"/>
    <w:rsid w:val="005B7D12"/>
    <w:rsid w:val="005C25D6"/>
    <w:rsid w:val="005C3215"/>
    <w:rsid w:val="005C40E2"/>
    <w:rsid w:val="005C573E"/>
    <w:rsid w:val="005C7137"/>
    <w:rsid w:val="005C737B"/>
    <w:rsid w:val="005C7760"/>
    <w:rsid w:val="005C7BDE"/>
    <w:rsid w:val="005D03CA"/>
    <w:rsid w:val="005D0491"/>
    <w:rsid w:val="005D0A8D"/>
    <w:rsid w:val="005D22DF"/>
    <w:rsid w:val="005D2699"/>
    <w:rsid w:val="005D2DEA"/>
    <w:rsid w:val="005D392D"/>
    <w:rsid w:val="005D3E85"/>
    <w:rsid w:val="005D3FE5"/>
    <w:rsid w:val="005D5664"/>
    <w:rsid w:val="005D7F18"/>
    <w:rsid w:val="005E09BF"/>
    <w:rsid w:val="005E3659"/>
    <w:rsid w:val="005E76BD"/>
    <w:rsid w:val="005E7C5D"/>
    <w:rsid w:val="005F0FFE"/>
    <w:rsid w:val="005F29DF"/>
    <w:rsid w:val="005F3D85"/>
    <w:rsid w:val="005F4203"/>
    <w:rsid w:val="005F4583"/>
    <w:rsid w:val="005F60AC"/>
    <w:rsid w:val="005F705E"/>
    <w:rsid w:val="005F746E"/>
    <w:rsid w:val="00601130"/>
    <w:rsid w:val="00601464"/>
    <w:rsid w:val="00604459"/>
    <w:rsid w:val="00605C23"/>
    <w:rsid w:val="00607057"/>
    <w:rsid w:val="00611C6D"/>
    <w:rsid w:val="00611E4F"/>
    <w:rsid w:val="00612289"/>
    <w:rsid w:val="0061256C"/>
    <w:rsid w:val="006128EE"/>
    <w:rsid w:val="00615A94"/>
    <w:rsid w:val="00620614"/>
    <w:rsid w:val="006208EE"/>
    <w:rsid w:val="006217DE"/>
    <w:rsid w:val="00622483"/>
    <w:rsid w:val="006231BB"/>
    <w:rsid w:val="00623664"/>
    <w:rsid w:val="0062394D"/>
    <w:rsid w:val="006242B9"/>
    <w:rsid w:val="00625276"/>
    <w:rsid w:val="00626865"/>
    <w:rsid w:val="00632218"/>
    <w:rsid w:val="0063244E"/>
    <w:rsid w:val="0063358C"/>
    <w:rsid w:val="0063421D"/>
    <w:rsid w:val="00635CCB"/>
    <w:rsid w:val="0063645E"/>
    <w:rsid w:val="00636CAC"/>
    <w:rsid w:val="00637352"/>
    <w:rsid w:val="006407DA"/>
    <w:rsid w:val="00640E38"/>
    <w:rsid w:val="0064171E"/>
    <w:rsid w:val="00644ABF"/>
    <w:rsid w:val="00645EEA"/>
    <w:rsid w:val="00647CD4"/>
    <w:rsid w:val="00647CD5"/>
    <w:rsid w:val="006500EE"/>
    <w:rsid w:val="00650A83"/>
    <w:rsid w:val="00652D78"/>
    <w:rsid w:val="00653A5B"/>
    <w:rsid w:val="00655168"/>
    <w:rsid w:val="006565CF"/>
    <w:rsid w:val="00656B4F"/>
    <w:rsid w:val="00660869"/>
    <w:rsid w:val="0066415B"/>
    <w:rsid w:val="00665B02"/>
    <w:rsid w:val="00666048"/>
    <w:rsid w:val="006677B2"/>
    <w:rsid w:val="006677F0"/>
    <w:rsid w:val="006713D2"/>
    <w:rsid w:val="00672B66"/>
    <w:rsid w:val="00673E8C"/>
    <w:rsid w:val="00677BDB"/>
    <w:rsid w:val="00677F71"/>
    <w:rsid w:val="00680B33"/>
    <w:rsid w:val="006813EB"/>
    <w:rsid w:val="0068321A"/>
    <w:rsid w:val="006841B9"/>
    <w:rsid w:val="00684A8F"/>
    <w:rsid w:val="00684BE6"/>
    <w:rsid w:val="0068514B"/>
    <w:rsid w:val="00685391"/>
    <w:rsid w:val="00686E12"/>
    <w:rsid w:val="00690922"/>
    <w:rsid w:val="00691FC9"/>
    <w:rsid w:val="00693070"/>
    <w:rsid w:val="006933E7"/>
    <w:rsid w:val="006950C6"/>
    <w:rsid w:val="006A0ABF"/>
    <w:rsid w:val="006A15CF"/>
    <w:rsid w:val="006A17E0"/>
    <w:rsid w:val="006A2031"/>
    <w:rsid w:val="006A24FD"/>
    <w:rsid w:val="006A2FFE"/>
    <w:rsid w:val="006A3EC2"/>
    <w:rsid w:val="006A469B"/>
    <w:rsid w:val="006A5445"/>
    <w:rsid w:val="006B0B27"/>
    <w:rsid w:val="006B347D"/>
    <w:rsid w:val="006B3CA5"/>
    <w:rsid w:val="006B68EE"/>
    <w:rsid w:val="006C032E"/>
    <w:rsid w:val="006C078D"/>
    <w:rsid w:val="006C11F9"/>
    <w:rsid w:val="006C1F12"/>
    <w:rsid w:val="006C3CB3"/>
    <w:rsid w:val="006C4979"/>
    <w:rsid w:val="006C5959"/>
    <w:rsid w:val="006C5E1A"/>
    <w:rsid w:val="006C7B4F"/>
    <w:rsid w:val="006D0BEC"/>
    <w:rsid w:val="006D10A0"/>
    <w:rsid w:val="006D1BB3"/>
    <w:rsid w:val="006D1FE7"/>
    <w:rsid w:val="006D2C00"/>
    <w:rsid w:val="006D2D3B"/>
    <w:rsid w:val="006D2D7C"/>
    <w:rsid w:val="006D33E5"/>
    <w:rsid w:val="006D346B"/>
    <w:rsid w:val="006D42CF"/>
    <w:rsid w:val="006D5967"/>
    <w:rsid w:val="006D6122"/>
    <w:rsid w:val="006D616C"/>
    <w:rsid w:val="006D61B1"/>
    <w:rsid w:val="006D7355"/>
    <w:rsid w:val="006E370D"/>
    <w:rsid w:val="006E3ABC"/>
    <w:rsid w:val="006E4EAD"/>
    <w:rsid w:val="006E6F88"/>
    <w:rsid w:val="006E7DF4"/>
    <w:rsid w:val="006F1FB5"/>
    <w:rsid w:val="006F20E1"/>
    <w:rsid w:val="006F2969"/>
    <w:rsid w:val="006F408B"/>
    <w:rsid w:val="006F4AB7"/>
    <w:rsid w:val="006F56E7"/>
    <w:rsid w:val="006F5E5B"/>
    <w:rsid w:val="006F69B8"/>
    <w:rsid w:val="006F6DF0"/>
    <w:rsid w:val="006F7CB3"/>
    <w:rsid w:val="006F7EAB"/>
    <w:rsid w:val="0070031D"/>
    <w:rsid w:val="007008CA"/>
    <w:rsid w:val="00703091"/>
    <w:rsid w:val="00703209"/>
    <w:rsid w:val="00706BE8"/>
    <w:rsid w:val="00710226"/>
    <w:rsid w:val="00710A6B"/>
    <w:rsid w:val="007110A1"/>
    <w:rsid w:val="00711ED6"/>
    <w:rsid w:val="00713440"/>
    <w:rsid w:val="007137C9"/>
    <w:rsid w:val="00713800"/>
    <w:rsid w:val="00714345"/>
    <w:rsid w:val="007151AD"/>
    <w:rsid w:val="0071598E"/>
    <w:rsid w:val="00715DCE"/>
    <w:rsid w:val="0071690C"/>
    <w:rsid w:val="00716DA9"/>
    <w:rsid w:val="00720A51"/>
    <w:rsid w:val="00721897"/>
    <w:rsid w:val="00721F4B"/>
    <w:rsid w:val="007224DB"/>
    <w:rsid w:val="00722827"/>
    <w:rsid w:val="00723403"/>
    <w:rsid w:val="00723875"/>
    <w:rsid w:val="00724765"/>
    <w:rsid w:val="00727EA8"/>
    <w:rsid w:val="00730BA2"/>
    <w:rsid w:val="00730DFC"/>
    <w:rsid w:val="00731C2B"/>
    <w:rsid w:val="00733D9D"/>
    <w:rsid w:val="00734054"/>
    <w:rsid w:val="00734319"/>
    <w:rsid w:val="00734DA9"/>
    <w:rsid w:val="00734E2A"/>
    <w:rsid w:val="00735296"/>
    <w:rsid w:val="007358F0"/>
    <w:rsid w:val="00735BB7"/>
    <w:rsid w:val="007364A5"/>
    <w:rsid w:val="00736F70"/>
    <w:rsid w:val="00737558"/>
    <w:rsid w:val="00737A28"/>
    <w:rsid w:val="00740D8E"/>
    <w:rsid w:val="00741272"/>
    <w:rsid w:val="00742937"/>
    <w:rsid w:val="00747328"/>
    <w:rsid w:val="00751A38"/>
    <w:rsid w:val="00752A36"/>
    <w:rsid w:val="00755B21"/>
    <w:rsid w:val="0075725F"/>
    <w:rsid w:val="00762308"/>
    <w:rsid w:val="00762EB3"/>
    <w:rsid w:val="00763D0E"/>
    <w:rsid w:val="00766BBD"/>
    <w:rsid w:val="00767532"/>
    <w:rsid w:val="007702FA"/>
    <w:rsid w:val="007709CA"/>
    <w:rsid w:val="00770D5E"/>
    <w:rsid w:val="00773FA6"/>
    <w:rsid w:val="00774C7D"/>
    <w:rsid w:val="00777283"/>
    <w:rsid w:val="00780098"/>
    <w:rsid w:val="0078110E"/>
    <w:rsid w:val="007817A7"/>
    <w:rsid w:val="00781C8F"/>
    <w:rsid w:val="007821F9"/>
    <w:rsid w:val="007823D9"/>
    <w:rsid w:val="00782CF4"/>
    <w:rsid w:val="007833B1"/>
    <w:rsid w:val="00784941"/>
    <w:rsid w:val="00784E04"/>
    <w:rsid w:val="007859FB"/>
    <w:rsid w:val="007865A0"/>
    <w:rsid w:val="007868C0"/>
    <w:rsid w:val="00786ABD"/>
    <w:rsid w:val="00791C9A"/>
    <w:rsid w:val="00793AD8"/>
    <w:rsid w:val="00793C11"/>
    <w:rsid w:val="00795856"/>
    <w:rsid w:val="00796710"/>
    <w:rsid w:val="007977C3"/>
    <w:rsid w:val="007A1098"/>
    <w:rsid w:val="007A2593"/>
    <w:rsid w:val="007A2CBC"/>
    <w:rsid w:val="007A306A"/>
    <w:rsid w:val="007A5129"/>
    <w:rsid w:val="007A645E"/>
    <w:rsid w:val="007B08BB"/>
    <w:rsid w:val="007B1938"/>
    <w:rsid w:val="007B313B"/>
    <w:rsid w:val="007B5F86"/>
    <w:rsid w:val="007B5F90"/>
    <w:rsid w:val="007B60B2"/>
    <w:rsid w:val="007B6C0C"/>
    <w:rsid w:val="007B741D"/>
    <w:rsid w:val="007B76B1"/>
    <w:rsid w:val="007C039F"/>
    <w:rsid w:val="007C0405"/>
    <w:rsid w:val="007C044C"/>
    <w:rsid w:val="007C0713"/>
    <w:rsid w:val="007C0E30"/>
    <w:rsid w:val="007C1244"/>
    <w:rsid w:val="007C22E8"/>
    <w:rsid w:val="007C3112"/>
    <w:rsid w:val="007C520E"/>
    <w:rsid w:val="007C562B"/>
    <w:rsid w:val="007C6071"/>
    <w:rsid w:val="007C6EF9"/>
    <w:rsid w:val="007C7AB5"/>
    <w:rsid w:val="007D06A6"/>
    <w:rsid w:val="007D07AE"/>
    <w:rsid w:val="007D24C4"/>
    <w:rsid w:val="007D4B55"/>
    <w:rsid w:val="007D550D"/>
    <w:rsid w:val="007D5856"/>
    <w:rsid w:val="007D7CD5"/>
    <w:rsid w:val="007E0AD4"/>
    <w:rsid w:val="007E220B"/>
    <w:rsid w:val="007E2FAA"/>
    <w:rsid w:val="007E34B5"/>
    <w:rsid w:val="007E3B85"/>
    <w:rsid w:val="007E5440"/>
    <w:rsid w:val="007E618A"/>
    <w:rsid w:val="007E6647"/>
    <w:rsid w:val="007E6D7D"/>
    <w:rsid w:val="007E748E"/>
    <w:rsid w:val="007F04B6"/>
    <w:rsid w:val="007F0B21"/>
    <w:rsid w:val="007F192E"/>
    <w:rsid w:val="007F2843"/>
    <w:rsid w:val="007F2E57"/>
    <w:rsid w:val="007F4ECB"/>
    <w:rsid w:val="007F50D8"/>
    <w:rsid w:val="007F54B3"/>
    <w:rsid w:val="007F75B2"/>
    <w:rsid w:val="007F77D7"/>
    <w:rsid w:val="007F7E2B"/>
    <w:rsid w:val="00803EF1"/>
    <w:rsid w:val="00807D34"/>
    <w:rsid w:val="008108CC"/>
    <w:rsid w:val="00810E7D"/>
    <w:rsid w:val="008116FC"/>
    <w:rsid w:val="00811A7A"/>
    <w:rsid w:val="00812DA9"/>
    <w:rsid w:val="008132C2"/>
    <w:rsid w:val="00813AFE"/>
    <w:rsid w:val="00813D60"/>
    <w:rsid w:val="00814303"/>
    <w:rsid w:val="00817B0E"/>
    <w:rsid w:val="0082099E"/>
    <w:rsid w:val="008221FF"/>
    <w:rsid w:val="0082333E"/>
    <w:rsid w:val="0083280A"/>
    <w:rsid w:val="00832D0A"/>
    <w:rsid w:val="0083319D"/>
    <w:rsid w:val="008334B8"/>
    <w:rsid w:val="00833919"/>
    <w:rsid w:val="0083549E"/>
    <w:rsid w:val="00840B3D"/>
    <w:rsid w:val="00840F76"/>
    <w:rsid w:val="00841764"/>
    <w:rsid w:val="00841828"/>
    <w:rsid w:val="0084332F"/>
    <w:rsid w:val="00844622"/>
    <w:rsid w:val="008454F6"/>
    <w:rsid w:val="00845F0A"/>
    <w:rsid w:val="008460C1"/>
    <w:rsid w:val="00847D66"/>
    <w:rsid w:val="008501EB"/>
    <w:rsid w:val="00852485"/>
    <w:rsid w:val="008524C9"/>
    <w:rsid w:val="00853143"/>
    <w:rsid w:val="008533A1"/>
    <w:rsid w:val="00853CF4"/>
    <w:rsid w:val="008552F1"/>
    <w:rsid w:val="00856531"/>
    <w:rsid w:val="00856A07"/>
    <w:rsid w:val="00857A96"/>
    <w:rsid w:val="00861D1D"/>
    <w:rsid w:val="00862671"/>
    <w:rsid w:val="00862934"/>
    <w:rsid w:val="00864433"/>
    <w:rsid w:val="00865695"/>
    <w:rsid w:val="00867598"/>
    <w:rsid w:val="00870200"/>
    <w:rsid w:val="00871368"/>
    <w:rsid w:val="00873BC7"/>
    <w:rsid w:val="00873F93"/>
    <w:rsid w:val="008741AD"/>
    <w:rsid w:val="0087494F"/>
    <w:rsid w:val="00874B57"/>
    <w:rsid w:val="00875C9D"/>
    <w:rsid w:val="00882327"/>
    <w:rsid w:val="00882615"/>
    <w:rsid w:val="00882B10"/>
    <w:rsid w:val="008839CE"/>
    <w:rsid w:val="0088469A"/>
    <w:rsid w:val="008857CE"/>
    <w:rsid w:val="00885F78"/>
    <w:rsid w:val="008862E5"/>
    <w:rsid w:val="008870D7"/>
    <w:rsid w:val="00890F81"/>
    <w:rsid w:val="008916D4"/>
    <w:rsid w:val="00891B0B"/>
    <w:rsid w:val="0089577C"/>
    <w:rsid w:val="00895B52"/>
    <w:rsid w:val="0089622F"/>
    <w:rsid w:val="00897A33"/>
    <w:rsid w:val="008A210C"/>
    <w:rsid w:val="008A2EE4"/>
    <w:rsid w:val="008A42DC"/>
    <w:rsid w:val="008A43D8"/>
    <w:rsid w:val="008A4C05"/>
    <w:rsid w:val="008A625B"/>
    <w:rsid w:val="008B0222"/>
    <w:rsid w:val="008B0405"/>
    <w:rsid w:val="008B1506"/>
    <w:rsid w:val="008B207B"/>
    <w:rsid w:val="008B215C"/>
    <w:rsid w:val="008B2938"/>
    <w:rsid w:val="008B38EA"/>
    <w:rsid w:val="008B3F99"/>
    <w:rsid w:val="008B7225"/>
    <w:rsid w:val="008B73CC"/>
    <w:rsid w:val="008C1233"/>
    <w:rsid w:val="008C1B4C"/>
    <w:rsid w:val="008C1FD6"/>
    <w:rsid w:val="008C4BBE"/>
    <w:rsid w:val="008C5BAA"/>
    <w:rsid w:val="008C5E78"/>
    <w:rsid w:val="008C605A"/>
    <w:rsid w:val="008C7E9C"/>
    <w:rsid w:val="008D02DC"/>
    <w:rsid w:val="008D03CE"/>
    <w:rsid w:val="008D12DD"/>
    <w:rsid w:val="008D1316"/>
    <w:rsid w:val="008D2AB6"/>
    <w:rsid w:val="008D3013"/>
    <w:rsid w:val="008D3922"/>
    <w:rsid w:val="008D514B"/>
    <w:rsid w:val="008D6BD8"/>
    <w:rsid w:val="008D6E04"/>
    <w:rsid w:val="008D713D"/>
    <w:rsid w:val="008D73F8"/>
    <w:rsid w:val="008D7CB4"/>
    <w:rsid w:val="008E1176"/>
    <w:rsid w:val="008E1332"/>
    <w:rsid w:val="008E1D2D"/>
    <w:rsid w:val="008E2644"/>
    <w:rsid w:val="008E2835"/>
    <w:rsid w:val="008E2CB1"/>
    <w:rsid w:val="008E4E84"/>
    <w:rsid w:val="008E5494"/>
    <w:rsid w:val="008E5637"/>
    <w:rsid w:val="008E62CD"/>
    <w:rsid w:val="008E657F"/>
    <w:rsid w:val="008E6820"/>
    <w:rsid w:val="008E6C3C"/>
    <w:rsid w:val="008E7FB3"/>
    <w:rsid w:val="008F00FE"/>
    <w:rsid w:val="008F07A1"/>
    <w:rsid w:val="008F2364"/>
    <w:rsid w:val="008F42CC"/>
    <w:rsid w:val="008F5269"/>
    <w:rsid w:val="008F5DC9"/>
    <w:rsid w:val="008F64BB"/>
    <w:rsid w:val="008F703D"/>
    <w:rsid w:val="008F70D5"/>
    <w:rsid w:val="008F7C8D"/>
    <w:rsid w:val="00904B46"/>
    <w:rsid w:val="00904F53"/>
    <w:rsid w:val="00904FD0"/>
    <w:rsid w:val="009056D1"/>
    <w:rsid w:val="00905D04"/>
    <w:rsid w:val="00907BFB"/>
    <w:rsid w:val="00911753"/>
    <w:rsid w:val="00914C78"/>
    <w:rsid w:val="0091592D"/>
    <w:rsid w:val="009161CB"/>
    <w:rsid w:val="009169E2"/>
    <w:rsid w:val="009174E8"/>
    <w:rsid w:val="00920599"/>
    <w:rsid w:val="00920C36"/>
    <w:rsid w:val="009215B6"/>
    <w:rsid w:val="00921683"/>
    <w:rsid w:val="009218AC"/>
    <w:rsid w:val="0092190F"/>
    <w:rsid w:val="00921BAD"/>
    <w:rsid w:val="00921E0E"/>
    <w:rsid w:val="00922FCD"/>
    <w:rsid w:val="0092309B"/>
    <w:rsid w:val="00923BC3"/>
    <w:rsid w:val="00923C20"/>
    <w:rsid w:val="0092573D"/>
    <w:rsid w:val="0092604E"/>
    <w:rsid w:val="0093003C"/>
    <w:rsid w:val="00931BDC"/>
    <w:rsid w:val="00931E0E"/>
    <w:rsid w:val="0093362D"/>
    <w:rsid w:val="00937267"/>
    <w:rsid w:val="009373F9"/>
    <w:rsid w:val="009376DD"/>
    <w:rsid w:val="009377F9"/>
    <w:rsid w:val="00937B28"/>
    <w:rsid w:val="00937E3B"/>
    <w:rsid w:val="00940311"/>
    <w:rsid w:val="009417B9"/>
    <w:rsid w:val="00943971"/>
    <w:rsid w:val="0094436A"/>
    <w:rsid w:val="009445E4"/>
    <w:rsid w:val="009446B9"/>
    <w:rsid w:val="009447B0"/>
    <w:rsid w:val="00945239"/>
    <w:rsid w:val="00946231"/>
    <w:rsid w:val="00952F9E"/>
    <w:rsid w:val="00953E1C"/>
    <w:rsid w:val="00954D33"/>
    <w:rsid w:val="00960177"/>
    <w:rsid w:val="0096166C"/>
    <w:rsid w:val="009636DB"/>
    <w:rsid w:val="00963972"/>
    <w:rsid w:val="00964583"/>
    <w:rsid w:val="00964724"/>
    <w:rsid w:val="00965AC5"/>
    <w:rsid w:val="00971EE2"/>
    <w:rsid w:val="009722E1"/>
    <w:rsid w:val="009729A0"/>
    <w:rsid w:val="009739C7"/>
    <w:rsid w:val="009755EA"/>
    <w:rsid w:val="00975858"/>
    <w:rsid w:val="0097601E"/>
    <w:rsid w:val="00976E58"/>
    <w:rsid w:val="00977B5B"/>
    <w:rsid w:val="009801B8"/>
    <w:rsid w:val="00981067"/>
    <w:rsid w:val="009823F5"/>
    <w:rsid w:val="009828D2"/>
    <w:rsid w:val="0098491C"/>
    <w:rsid w:val="009855F8"/>
    <w:rsid w:val="00985E3D"/>
    <w:rsid w:val="0098703D"/>
    <w:rsid w:val="009873E9"/>
    <w:rsid w:val="00990DC9"/>
    <w:rsid w:val="00993DE7"/>
    <w:rsid w:val="00993F3E"/>
    <w:rsid w:val="0099638B"/>
    <w:rsid w:val="00996E14"/>
    <w:rsid w:val="00997078"/>
    <w:rsid w:val="009972E2"/>
    <w:rsid w:val="009A043D"/>
    <w:rsid w:val="009A08FF"/>
    <w:rsid w:val="009A1322"/>
    <w:rsid w:val="009A17F8"/>
    <w:rsid w:val="009A1909"/>
    <w:rsid w:val="009A21F2"/>
    <w:rsid w:val="009A3FBD"/>
    <w:rsid w:val="009A618A"/>
    <w:rsid w:val="009A6BE3"/>
    <w:rsid w:val="009A7AB0"/>
    <w:rsid w:val="009B5B3F"/>
    <w:rsid w:val="009B7502"/>
    <w:rsid w:val="009C04A1"/>
    <w:rsid w:val="009C04D0"/>
    <w:rsid w:val="009C1BE8"/>
    <w:rsid w:val="009C2A11"/>
    <w:rsid w:val="009C2F27"/>
    <w:rsid w:val="009C417C"/>
    <w:rsid w:val="009C44ED"/>
    <w:rsid w:val="009C4E31"/>
    <w:rsid w:val="009C5476"/>
    <w:rsid w:val="009C673D"/>
    <w:rsid w:val="009D085F"/>
    <w:rsid w:val="009D09AB"/>
    <w:rsid w:val="009D17A3"/>
    <w:rsid w:val="009D1CBB"/>
    <w:rsid w:val="009D20ED"/>
    <w:rsid w:val="009D356B"/>
    <w:rsid w:val="009D5D4F"/>
    <w:rsid w:val="009E0616"/>
    <w:rsid w:val="009E1D32"/>
    <w:rsid w:val="009E28E8"/>
    <w:rsid w:val="009E2BD2"/>
    <w:rsid w:val="009E316F"/>
    <w:rsid w:val="009E351F"/>
    <w:rsid w:val="009E4D6D"/>
    <w:rsid w:val="009E5323"/>
    <w:rsid w:val="009E53C2"/>
    <w:rsid w:val="009E544E"/>
    <w:rsid w:val="009E6236"/>
    <w:rsid w:val="009E68E5"/>
    <w:rsid w:val="009E69DA"/>
    <w:rsid w:val="009E7340"/>
    <w:rsid w:val="009F057A"/>
    <w:rsid w:val="009F1EB6"/>
    <w:rsid w:val="009F2B1F"/>
    <w:rsid w:val="009F3560"/>
    <w:rsid w:val="009F40EF"/>
    <w:rsid w:val="009F5CC8"/>
    <w:rsid w:val="009F5CC9"/>
    <w:rsid w:val="009F66C6"/>
    <w:rsid w:val="009F788A"/>
    <w:rsid w:val="009F7B72"/>
    <w:rsid w:val="00A00DEB"/>
    <w:rsid w:val="00A013E6"/>
    <w:rsid w:val="00A021DF"/>
    <w:rsid w:val="00A0376D"/>
    <w:rsid w:val="00A0612A"/>
    <w:rsid w:val="00A067AE"/>
    <w:rsid w:val="00A06BDB"/>
    <w:rsid w:val="00A110F7"/>
    <w:rsid w:val="00A115A8"/>
    <w:rsid w:val="00A11E2D"/>
    <w:rsid w:val="00A12B5C"/>
    <w:rsid w:val="00A13776"/>
    <w:rsid w:val="00A137D2"/>
    <w:rsid w:val="00A145BC"/>
    <w:rsid w:val="00A171A2"/>
    <w:rsid w:val="00A176A2"/>
    <w:rsid w:val="00A20586"/>
    <w:rsid w:val="00A20732"/>
    <w:rsid w:val="00A2179A"/>
    <w:rsid w:val="00A2208D"/>
    <w:rsid w:val="00A223B0"/>
    <w:rsid w:val="00A236F2"/>
    <w:rsid w:val="00A25274"/>
    <w:rsid w:val="00A2598A"/>
    <w:rsid w:val="00A2639F"/>
    <w:rsid w:val="00A2660C"/>
    <w:rsid w:val="00A26ADA"/>
    <w:rsid w:val="00A27FF3"/>
    <w:rsid w:val="00A31E86"/>
    <w:rsid w:val="00A34690"/>
    <w:rsid w:val="00A34818"/>
    <w:rsid w:val="00A37256"/>
    <w:rsid w:val="00A37438"/>
    <w:rsid w:val="00A403C9"/>
    <w:rsid w:val="00A41FCE"/>
    <w:rsid w:val="00A42363"/>
    <w:rsid w:val="00A42730"/>
    <w:rsid w:val="00A42F23"/>
    <w:rsid w:val="00A43339"/>
    <w:rsid w:val="00A43558"/>
    <w:rsid w:val="00A45AE8"/>
    <w:rsid w:val="00A471C2"/>
    <w:rsid w:val="00A471CF"/>
    <w:rsid w:val="00A47C18"/>
    <w:rsid w:val="00A51100"/>
    <w:rsid w:val="00A52501"/>
    <w:rsid w:val="00A534B2"/>
    <w:rsid w:val="00A53D3F"/>
    <w:rsid w:val="00A543E8"/>
    <w:rsid w:val="00A56177"/>
    <w:rsid w:val="00A614F7"/>
    <w:rsid w:val="00A6211A"/>
    <w:rsid w:val="00A6306A"/>
    <w:rsid w:val="00A63B1C"/>
    <w:rsid w:val="00A651EC"/>
    <w:rsid w:val="00A65FBE"/>
    <w:rsid w:val="00A66581"/>
    <w:rsid w:val="00A666FD"/>
    <w:rsid w:val="00A667CD"/>
    <w:rsid w:val="00A66BA1"/>
    <w:rsid w:val="00A67AE0"/>
    <w:rsid w:val="00A704A6"/>
    <w:rsid w:val="00A71DC6"/>
    <w:rsid w:val="00A7345C"/>
    <w:rsid w:val="00A73475"/>
    <w:rsid w:val="00A73B7E"/>
    <w:rsid w:val="00A744C5"/>
    <w:rsid w:val="00A75AAD"/>
    <w:rsid w:val="00A7650F"/>
    <w:rsid w:val="00A769CF"/>
    <w:rsid w:val="00A76A1F"/>
    <w:rsid w:val="00A81184"/>
    <w:rsid w:val="00A81373"/>
    <w:rsid w:val="00A8178D"/>
    <w:rsid w:val="00A8386C"/>
    <w:rsid w:val="00A838AD"/>
    <w:rsid w:val="00A8584C"/>
    <w:rsid w:val="00A8793D"/>
    <w:rsid w:val="00A91474"/>
    <w:rsid w:val="00A91C22"/>
    <w:rsid w:val="00A92166"/>
    <w:rsid w:val="00A922B8"/>
    <w:rsid w:val="00A92D2C"/>
    <w:rsid w:val="00A93481"/>
    <w:rsid w:val="00A94FBA"/>
    <w:rsid w:val="00A95495"/>
    <w:rsid w:val="00AA00A3"/>
    <w:rsid w:val="00AA19B3"/>
    <w:rsid w:val="00AA1FDC"/>
    <w:rsid w:val="00AA3200"/>
    <w:rsid w:val="00AA39A6"/>
    <w:rsid w:val="00AA4D0F"/>
    <w:rsid w:val="00AA4E6F"/>
    <w:rsid w:val="00AA645C"/>
    <w:rsid w:val="00AB4797"/>
    <w:rsid w:val="00AB509C"/>
    <w:rsid w:val="00AB5842"/>
    <w:rsid w:val="00AB5F9E"/>
    <w:rsid w:val="00AC0E30"/>
    <w:rsid w:val="00AC1E19"/>
    <w:rsid w:val="00AC24F3"/>
    <w:rsid w:val="00AC2F99"/>
    <w:rsid w:val="00AC331E"/>
    <w:rsid w:val="00AC3672"/>
    <w:rsid w:val="00AC5897"/>
    <w:rsid w:val="00AC5DA1"/>
    <w:rsid w:val="00AC6CB3"/>
    <w:rsid w:val="00AC7DBA"/>
    <w:rsid w:val="00AD19CB"/>
    <w:rsid w:val="00AD2784"/>
    <w:rsid w:val="00AD3438"/>
    <w:rsid w:val="00AD36E3"/>
    <w:rsid w:val="00AD3D0E"/>
    <w:rsid w:val="00AD3DC4"/>
    <w:rsid w:val="00AD4EF5"/>
    <w:rsid w:val="00AD6C40"/>
    <w:rsid w:val="00AE0060"/>
    <w:rsid w:val="00AE0200"/>
    <w:rsid w:val="00AE08D0"/>
    <w:rsid w:val="00AE222F"/>
    <w:rsid w:val="00AE31E2"/>
    <w:rsid w:val="00AE53F6"/>
    <w:rsid w:val="00AE6725"/>
    <w:rsid w:val="00AE680B"/>
    <w:rsid w:val="00AF18AE"/>
    <w:rsid w:val="00AF1B6C"/>
    <w:rsid w:val="00AF38E0"/>
    <w:rsid w:val="00AF405D"/>
    <w:rsid w:val="00AF424E"/>
    <w:rsid w:val="00AF449A"/>
    <w:rsid w:val="00AF458F"/>
    <w:rsid w:val="00AF4D81"/>
    <w:rsid w:val="00AF58BB"/>
    <w:rsid w:val="00AF5B98"/>
    <w:rsid w:val="00AF66CC"/>
    <w:rsid w:val="00AF6887"/>
    <w:rsid w:val="00AF68A5"/>
    <w:rsid w:val="00AF7BCD"/>
    <w:rsid w:val="00AF7CEF"/>
    <w:rsid w:val="00B008AE"/>
    <w:rsid w:val="00B00B23"/>
    <w:rsid w:val="00B0107A"/>
    <w:rsid w:val="00B0207A"/>
    <w:rsid w:val="00B0214C"/>
    <w:rsid w:val="00B03302"/>
    <w:rsid w:val="00B042A7"/>
    <w:rsid w:val="00B04827"/>
    <w:rsid w:val="00B0574C"/>
    <w:rsid w:val="00B05EAA"/>
    <w:rsid w:val="00B0768B"/>
    <w:rsid w:val="00B077AD"/>
    <w:rsid w:val="00B07C7A"/>
    <w:rsid w:val="00B10D44"/>
    <w:rsid w:val="00B11251"/>
    <w:rsid w:val="00B12853"/>
    <w:rsid w:val="00B14A59"/>
    <w:rsid w:val="00B14AAB"/>
    <w:rsid w:val="00B1646E"/>
    <w:rsid w:val="00B2038F"/>
    <w:rsid w:val="00B2087D"/>
    <w:rsid w:val="00B20C22"/>
    <w:rsid w:val="00B25401"/>
    <w:rsid w:val="00B2558E"/>
    <w:rsid w:val="00B266FD"/>
    <w:rsid w:val="00B26C87"/>
    <w:rsid w:val="00B27390"/>
    <w:rsid w:val="00B30E40"/>
    <w:rsid w:val="00B310D9"/>
    <w:rsid w:val="00B3424E"/>
    <w:rsid w:val="00B348A6"/>
    <w:rsid w:val="00B35824"/>
    <w:rsid w:val="00B36796"/>
    <w:rsid w:val="00B36BCF"/>
    <w:rsid w:val="00B373BB"/>
    <w:rsid w:val="00B37AB9"/>
    <w:rsid w:val="00B40495"/>
    <w:rsid w:val="00B41D35"/>
    <w:rsid w:val="00B42653"/>
    <w:rsid w:val="00B43128"/>
    <w:rsid w:val="00B43672"/>
    <w:rsid w:val="00B43E98"/>
    <w:rsid w:val="00B44231"/>
    <w:rsid w:val="00B44F3B"/>
    <w:rsid w:val="00B45344"/>
    <w:rsid w:val="00B45BD6"/>
    <w:rsid w:val="00B46C4E"/>
    <w:rsid w:val="00B477E0"/>
    <w:rsid w:val="00B500C1"/>
    <w:rsid w:val="00B522AE"/>
    <w:rsid w:val="00B53BDF"/>
    <w:rsid w:val="00B55503"/>
    <w:rsid w:val="00B57401"/>
    <w:rsid w:val="00B60AFB"/>
    <w:rsid w:val="00B60FCD"/>
    <w:rsid w:val="00B6159D"/>
    <w:rsid w:val="00B61C05"/>
    <w:rsid w:val="00B62269"/>
    <w:rsid w:val="00B63B80"/>
    <w:rsid w:val="00B659DD"/>
    <w:rsid w:val="00B661A0"/>
    <w:rsid w:val="00B70052"/>
    <w:rsid w:val="00B70E54"/>
    <w:rsid w:val="00B71B23"/>
    <w:rsid w:val="00B71E46"/>
    <w:rsid w:val="00B729C3"/>
    <w:rsid w:val="00B739BD"/>
    <w:rsid w:val="00B74D9A"/>
    <w:rsid w:val="00B75453"/>
    <w:rsid w:val="00B755AC"/>
    <w:rsid w:val="00B76148"/>
    <w:rsid w:val="00B76B99"/>
    <w:rsid w:val="00B76E36"/>
    <w:rsid w:val="00B76FE4"/>
    <w:rsid w:val="00B77C05"/>
    <w:rsid w:val="00B80ADE"/>
    <w:rsid w:val="00B80CC8"/>
    <w:rsid w:val="00B84FA5"/>
    <w:rsid w:val="00B87B67"/>
    <w:rsid w:val="00B917F4"/>
    <w:rsid w:val="00B91ADE"/>
    <w:rsid w:val="00B92262"/>
    <w:rsid w:val="00B922AB"/>
    <w:rsid w:val="00B92344"/>
    <w:rsid w:val="00B926E7"/>
    <w:rsid w:val="00B93AE0"/>
    <w:rsid w:val="00B957AA"/>
    <w:rsid w:val="00B9594E"/>
    <w:rsid w:val="00B97B09"/>
    <w:rsid w:val="00BA1142"/>
    <w:rsid w:val="00BA1D03"/>
    <w:rsid w:val="00BA309F"/>
    <w:rsid w:val="00BA34D4"/>
    <w:rsid w:val="00BA39DB"/>
    <w:rsid w:val="00BA4020"/>
    <w:rsid w:val="00BA4C90"/>
    <w:rsid w:val="00BA5EE7"/>
    <w:rsid w:val="00BA7603"/>
    <w:rsid w:val="00BA76A8"/>
    <w:rsid w:val="00BB0EA0"/>
    <w:rsid w:val="00BB2096"/>
    <w:rsid w:val="00BB444F"/>
    <w:rsid w:val="00BB57D5"/>
    <w:rsid w:val="00BB58A8"/>
    <w:rsid w:val="00BB60C9"/>
    <w:rsid w:val="00BC06D4"/>
    <w:rsid w:val="00BC0AD8"/>
    <w:rsid w:val="00BC116D"/>
    <w:rsid w:val="00BC15D4"/>
    <w:rsid w:val="00BC34FE"/>
    <w:rsid w:val="00BC57CA"/>
    <w:rsid w:val="00BC600B"/>
    <w:rsid w:val="00BC7324"/>
    <w:rsid w:val="00BC7CA2"/>
    <w:rsid w:val="00BD0DE6"/>
    <w:rsid w:val="00BD24E9"/>
    <w:rsid w:val="00BD2DBF"/>
    <w:rsid w:val="00BD2EBE"/>
    <w:rsid w:val="00BD42C0"/>
    <w:rsid w:val="00BD57C6"/>
    <w:rsid w:val="00BD5CA7"/>
    <w:rsid w:val="00BD5FD3"/>
    <w:rsid w:val="00BE0F00"/>
    <w:rsid w:val="00BE1C8B"/>
    <w:rsid w:val="00BE2219"/>
    <w:rsid w:val="00BE269A"/>
    <w:rsid w:val="00BE2879"/>
    <w:rsid w:val="00BE3186"/>
    <w:rsid w:val="00BE58F3"/>
    <w:rsid w:val="00BE687A"/>
    <w:rsid w:val="00BE794B"/>
    <w:rsid w:val="00BF134A"/>
    <w:rsid w:val="00BF1AB6"/>
    <w:rsid w:val="00BF1E47"/>
    <w:rsid w:val="00BF2516"/>
    <w:rsid w:val="00BF2EBC"/>
    <w:rsid w:val="00BF31A6"/>
    <w:rsid w:val="00BF3CF6"/>
    <w:rsid w:val="00BF4081"/>
    <w:rsid w:val="00BF432A"/>
    <w:rsid w:val="00BF4431"/>
    <w:rsid w:val="00BF576E"/>
    <w:rsid w:val="00BF5A28"/>
    <w:rsid w:val="00BF61AA"/>
    <w:rsid w:val="00BF674C"/>
    <w:rsid w:val="00BF6D06"/>
    <w:rsid w:val="00BF6E49"/>
    <w:rsid w:val="00BF7929"/>
    <w:rsid w:val="00BF7B0F"/>
    <w:rsid w:val="00BF7D55"/>
    <w:rsid w:val="00C006E9"/>
    <w:rsid w:val="00C021F6"/>
    <w:rsid w:val="00C03288"/>
    <w:rsid w:val="00C039D2"/>
    <w:rsid w:val="00C03D3D"/>
    <w:rsid w:val="00C06F33"/>
    <w:rsid w:val="00C07071"/>
    <w:rsid w:val="00C073F1"/>
    <w:rsid w:val="00C0753C"/>
    <w:rsid w:val="00C0754B"/>
    <w:rsid w:val="00C07762"/>
    <w:rsid w:val="00C07E09"/>
    <w:rsid w:val="00C116FA"/>
    <w:rsid w:val="00C11DCD"/>
    <w:rsid w:val="00C12CB8"/>
    <w:rsid w:val="00C13EBC"/>
    <w:rsid w:val="00C150C4"/>
    <w:rsid w:val="00C170E3"/>
    <w:rsid w:val="00C217C6"/>
    <w:rsid w:val="00C235E8"/>
    <w:rsid w:val="00C244EB"/>
    <w:rsid w:val="00C2495A"/>
    <w:rsid w:val="00C324AE"/>
    <w:rsid w:val="00C33401"/>
    <w:rsid w:val="00C34683"/>
    <w:rsid w:val="00C37629"/>
    <w:rsid w:val="00C377D9"/>
    <w:rsid w:val="00C37F95"/>
    <w:rsid w:val="00C40334"/>
    <w:rsid w:val="00C403F6"/>
    <w:rsid w:val="00C40AB2"/>
    <w:rsid w:val="00C42702"/>
    <w:rsid w:val="00C43C1B"/>
    <w:rsid w:val="00C458BB"/>
    <w:rsid w:val="00C469C6"/>
    <w:rsid w:val="00C477B6"/>
    <w:rsid w:val="00C50574"/>
    <w:rsid w:val="00C51101"/>
    <w:rsid w:val="00C51838"/>
    <w:rsid w:val="00C530C7"/>
    <w:rsid w:val="00C548DA"/>
    <w:rsid w:val="00C55367"/>
    <w:rsid w:val="00C558FB"/>
    <w:rsid w:val="00C56597"/>
    <w:rsid w:val="00C5761B"/>
    <w:rsid w:val="00C60DD5"/>
    <w:rsid w:val="00C619E5"/>
    <w:rsid w:val="00C61BD4"/>
    <w:rsid w:val="00C61EAD"/>
    <w:rsid w:val="00C620C7"/>
    <w:rsid w:val="00C625F7"/>
    <w:rsid w:val="00C637B0"/>
    <w:rsid w:val="00C65DFE"/>
    <w:rsid w:val="00C66C28"/>
    <w:rsid w:val="00C66E72"/>
    <w:rsid w:val="00C71695"/>
    <w:rsid w:val="00C71D9A"/>
    <w:rsid w:val="00C71E03"/>
    <w:rsid w:val="00C72482"/>
    <w:rsid w:val="00C73689"/>
    <w:rsid w:val="00C74AC8"/>
    <w:rsid w:val="00C7576B"/>
    <w:rsid w:val="00C760B4"/>
    <w:rsid w:val="00C770E5"/>
    <w:rsid w:val="00C80D22"/>
    <w:rsid w:val="00C819DA"/>
    <w:rsid w:val="00C85CC7"/>
    <w:rsid w:val="00C8622B"/>
    <w:rsid w:val="00C907FA"/>
    <w:rsid w:val="00C90B01"/>
    <w:rsid w:val="00C92DB4"/>
    <w:rsid w:val="00C944EE"/>
    <w:rsid w:val="00C94FE1"/>
    <w:rsid w:val="00C95D3A"/>
    <w:rsid w:val="00C96A76"/>
    <w:rsid w:val="00CA0788"/>
    <w:rsid w:val="00CA1319"/>
    <w:rsid w:val="00CA2593"/>
    <w:rsid w:val="00CA294F"/>
    <w:rsid w:val="00CA2D7C"/>
    <w:rsid w:val="00CA38BC"/>
    <w:rsid w:val="00CA4152"/>
    <w:rsid w:val="00CA49A7"/>
    <w:rsid w:val="00CA4E14"/>
    <w:rsid w:val="00CA4EFA"/>
    <w:rsid w:val="00CA58DD"/>
    <w:rsid w:val="00CA64CA"/>
    <w:rsid w:val="00CA7EC4"/>
    <w:rsid w:val="00CB0DF6"/>
    <w:rsid w:val="00CB42AA"/>
    <w:rsid w:val="00CB44E4"/>
    <w:rsid w:val="00CB4E2B"/>
    <w:rsid w:val="00CB57C6"/>
    <w:rsid w:val="00CB58EE"/>
    <w:rsid w:val="00CC08B3"/>
    <w:rsid w:val="00CC5663"/>
    <w:rsid w:val="00CC6556"/>
    <w:rsid w:val="00CC6BCC"/>
    <w:rsid w:val="00CC6CB5"/>
    <w:rsid w:val="00CC7680"/>
    <w:rsid w:val="00CD0F66"/>
    <w:rsid w:val="00CD25E6"/>
    <w:rsid w:val="00CD2E75"/>
    <w:rsid w:val="00CD34CF"/>
    <w:rsid w:val="00CD602F"/>
    <w:rsid w:val="00CE19BF"/>
    <w:rsid w:val="00CE1E37"/>
    <w:rsid w:val="00CE3F95"/>
    <w:rsid w:val="00CE495C"/>
    <w:rsid w:val="00CE4C19"/>
    <w:rsid w:val="00CE50AB"/>
    <w:rsid w:val="00CE7A5B"/>
    <w:rsid w:val="00CF16C1"/>
    <w:rsid w:val="00CF21CB"/>
    <w:rsid w:val="00CF34AF"/>
    <w:rsid w:val="00CF40D1"/>
    <w:rsid w:val="00CF4440"/>
    <w:rsid w:val="00CF4AEF"/>
    <w:rsid w:val="00CF785E"/>
    <w:rsid w:val="00D002A1"/>
    <w:rsid w:val="00D0101A"/>
    <w:rsid w:val="00D02BE5"/>
    <w:rsid w:val="00D03959"/>
    <w:rsid w:val="00D0443D"/>
    <w:rsid w:val="00D04D7E"/>
    <w:rsid w:val="00D04E61"/>
    <w:rsid w:val="00D053C7"/>
    <w:rsid w:val="00D061C5"/>
    <w:rsid w:val="00D0623F"/>
    <w:rsid w:val="00D06FB2"/>
    <w:rsid w:val="00D07248"/>
    <w:rsid w:val="00D10612"/>
    <w:rsid w:val="00D10CFE"/>
    <w:rsid w:val="00D113CF"/>
    <w:rsid w:val="00D11716"/>
    <w:rsid w:val="00D11A7A"/>
    <w:rsid w:val="00D120A1"/>
    <w:rsid w:val="00D1234B"/>
    <w:rsid w:val="00D12F45"/>
    <w:rsid w:val="00D13C6D"/>
    <w:rsid w:val="00D142C3"/>
    <w:rsid w:val="00D14FAD"/>
    <w:rsid w:val="00D15757"/>
    <w:rsid w:val="00D17DBD"/>
    <w:rsid w:val="00D22C5B"/>
    <w:rsid w:val="00D2325F"/>
    <w:rsid w:val="00D23620"/>
    <w:rsid w:val="00D2530E"/>
    <w:rsid w:val="00D27C5C"/>
    <w:rsid w:val="00D31325"/>
    <w:rsid w:val="00D3139A"/>
    <w:rsid w:val="00D3164B"/>
    <w:rsid w:val="00D316C0"/>
    <w:rsid w:val="00D31F5F"/>
    <w:rsid w:val="00D31F85"/>
    <w:rsid w:val="00D32EB9"/>
    <w:rsid w:val="00D3526C"/>
    <w:rsid w:val="00D359F1"/>
    <w:rsid w:val="00D36408"/>
    <w:rsid w:val="00D37CAF"/>
    <w:rsid w:val="00D407AB"/>
    <w:rsid w:val="00D40DB9"/>
    <w:rsid w:val="00D4156F"/>
    <w:rsid w:val="00D427B9"/>
    <w:rsid w:val="00D42818"/>
    <w:rsid w:val="00D4401A"/>
    <w:rsid w:val="00D46014"/>
    <w:rsid w:val="00D46EA8"/>
    <w:rsid w:val="00D4798B"/>
    <w:rsid w:val="00D51A57"/>
    <w:rsid w:val="00D54B9C"/>
    <w:rsid w:val="00D56A61"/>
    <w:rsid w:val="00D57956"/>
    <w:rsid w:val="00D57CDD"/>
    <w:rsid w:val="00D6029D"/>
    <w:rsid w:val="00D606C1"/>
    <w:rsid w:val="00D60B92"/>
    <w:rsid w:val="00D61017"/>
    <w:rsid w:val="00D6153A"/>
    <w:rsid w:val="00D62663"/>
    <w:rsid w:val="00D6329A"/>
    <w:rsid w:val="00D637B0"/>
    <w:rsid w:val="00D63D93"/>
    <w:rsid w:val="00D647E9"/>
    <w:rsid w:val="00D6501E"/>
    <w:rsid w:val="00D65AF6"/>
    <w:rsid w:val="00D66697"/>
    <w:rsid w:val="00D72331"/>
    <w:rsid w:val="00D7250E"/>
    <w:rsid w:val="00D72B32"/>
    <w:rsid w:val="00D72FE2"/>
    <w:rsid w:val="00D736DB"/>
    <w:rsid w:val="00D7452B"/>
    <w:rsid w:val="00D74D2B"/>
    <w:rsid w:val="00D7503E"/>
    <w:rsid w:val="00D76983"/>
    <w:rsid w:val="00D8260E"/>
    <w:rsid w:val="00D83D50"/>
    <w:rsid w:val="00D8489C"/>
    <w:rsid w:val="00D87521"/>
    <w:rsid w:val="00D878B6"/>
    <w:rsid w:val="00D9002D"/>
    <w:rsid w:val="00D90ACA"/>
    <w:rsid w:val="00D90E9C"/>
    <w:rsid w:val="00D9180B"/>
    <w:rsid w:val="00D919C0"/>
    <w:rsid w:val="00D939ED"/>
    <w:rsid w:val="00D93B8D"/>
    <w:rsid w:val="00D95959"/>
    <w:rsid w:val="00D95B03"/>
    <w:rsid w:val="00D95CFC"/>
    <w:rsid w:val="00D97260"/>
    <w:rsid w:val="00DA1085"/>
    <w:rsid w:val="00DA16C5"/>
    <w:rsid w:val="00DA2133"/>
    <w:rsid w:val="00DA320B"/>
    <w:rsid w:val="00DA38D8"/>
    <w:rsid w:val="00DA4CF6"/>
    <w:rsid w:val="00DA56D2"/>
    <w:rsid w:val="00DA668A"/>
    <w:rsid w:val="00DA6EAD"/>
    <w:rsid w:val="00DB0BF0"/>
    <w:rsid w:val="00DB0E92"/>
    <w:rsid w:val="00DB1769"/>
    <w:rsid w:val="00DB1AEE"/>
    <w:rsid w:val="00DB2DEC"/>
    <w:rsid w:val="00DB3007"/>
    <w:rsid w:val="00DB6ED0"/>
    <w:rsid w:val="00DB723A"/>
    <w:rsid w:val="00DC0D6E"/>
    <w:rsid w:val="00DC17B1"/>
    <w:rsid w:val="00DC27CA"/>
    <w:rsid w:val="00DC2D53"/>
    <w:rsid w:val="00DC3688"/>
    <w:rsid w:val="00DC3DB1"/>
    <w:rsid w:val="00DC4549"/>
    <w:rsid w:val="00DC474D"/>
    <w:rsid w:val="00DC5017"/>
    <w:rsid w:val="00DC5695"/>
    <w:rsid w:val="00DC5877"/>
    <w:rsid w:val="00DC5B72"/>
    <w:rsid w:val="00DC5DAB"/>
    <w:rsid w:val="00DC63D4"/>
    <w:rsid w:val="00DD05C2"/>
    <w:rsid w:val="00DD1C8C"/>
    <w:rsid w:val="00DD4C3E"/>
    <w:rsid w:val="00DD6354"/>
    <w:rsid w:val="00DE0469"/>
    <w:rsid w:val="00DE083D"/>
    <w:rsid w:val="00DE08C9"/>
    <w:rsid w:val="00DE0B4B"/>
    <w:rsid w:val="00DE1734"/>
    <w:rsid w:val="00DE1A06"/>
    <w:rsid w:val="00DE1B43"/>
    <w:rsid w:val="00DE1C10"/>
    <w:rsid w:val="00DE2939"/>
    <w:rsid w:val="00DE5ED6"/>
    <w:rsid w:val="00DE7A81"/>
    <w:rsid w:val="00DF13FA"/>
    <w:rsid w:val="00DF254C"/>
    <w:rsid w:val="00DF2CD6"/>
    <w:rsid w:val="00DF358F"/>
    <w:rsid w:val="00DF5CA4"/>
    <w:rsid w:val="00DF6208"/>
    <w:rsid w:val="00DF6E0A"/>
    <w:rsid w:val="00DF7177"/>
    <w:rsid w:val="00E001B4"/>
    <w:rsid w:val="00E00989"/>
    <w:rsid w:val="00E00D19"/>
    <w:rsid w:val="00E01EA6"/>
    <w:rsid w:val="00E0227C"/>
    <w:rsid w:val="00E023F3"/>
    <w:rsid w:val="00E0248C"/>
    <w:rsid w:val="00E02D8D"/>
    <w:rsid w:val="00E0505A"/>
    <w:rsid w:val="00E07432"/>
    <w:rsid w:val="00E1067A"/>
    <w:rsid w:val="00E10E74"/>
    <w:rsid w:val="00E110E1"/>
    <w:rsid w:val="00E11C69"/>
    <w:rsid w:val="00E1280F"/>
    <w:rsid w:val="00E12882"/>
    <w:rsid w:val="00E129EE"/>
    <w:rsid w:val="00E12F70"/>
    <w:rsid w:val="00E130F6"/>
    <w:rsid w:val="00E14884"/>
    <w:rsid w:val="00E148BF"/>
    <w:rsid w:val="00E17ACC"/>
    <w:rsid w:val="00E203B3"/>
    <w:rsid w:val="00E20811"/>
    <w:rsid w:val="00E212AD"/>
    <w:rsid w:val="00E2237A"/>
    <w:rsid w:val="00E227D8"/>
    <w:rsid w:val="00E24739"/>
    <w:rsid w:val="00E25BCF"/>
    <w:rsid w:val="00E26324"/>
    <w:rsid w:val="00E26D2B"/>
    <w:rsid w:val="00E27C8C"/>
    <w:rsid w:val="00E31641"/>
    <w:rsid w:val="00E34444"/>
    <w:rsid w:val="00E36F32"/>
    <w:rsid w:val="00E376AA"/>
    <w:rsid w:val="00E37EB9"/>
    <w:rsid w:val="00E403D6"/>
    <w:rsid w:val="00E418EF"/>
    <w:rsid w:val="00E42F2D"/>
    <w:rsid w:val="00E433BD"/>
    <w:rsid w:val="00E43A57"/>
    <w:rsid w:val="00E43DEF"/>
    <w:rsid w:val="00E45BF6"/>
    <w:rsid w:val="00E45D9F"/>
    <w:rsid w:val="00E475B7"/>
    <w:rsid w:val="00E506DB"/>
    <w:rsid w:val="00E5210C"/>
    <w:rsid w:val="00E522CA"/>
    <w:rsid w:val="00E52F39"/>
    <w:rsid w:val="00E54114"/>
    <w:rsid w:val="00E5577D"/>
    <w:rsid w:val="00E564FD"/>
    <w:rsid w:val="00E57672"/>
    <w:rsid w:val="00E57F93"/>
    <w:rsid w:val="00E57FC2"/>
    <w:rsid w:val="00E60C7D"/>
    <w:rsid w:val="00E60DF9"/>
    <w:rsid w:val="00E60FB3"/>
    <w:rsid w:val="00E61585"/>
    <w:rsid w:val="00E62326"/>
    <w:rsid w:val="00E6548E"/>
    <w:rsid w:val="00E676DC"/>
    <w:rsid w:val="00E7072C"/>
    <w:rsid w:val="00E708AC"/>
    <w:rsid w:val="00E70D90"/>
    <w:rsid w:val="00E7137B"/>
    <w:rsid w:val="00E719EF"/>
    <w:rsid w:val="00E71AFA"/>
    <w:rsid w:val="00E75140"/>
    <w:rsid w:val="00E7564C"/>
    <w:rsid w:val="00E7694D"/>
    <w:rsid w:val="00E77CD9"/>
    <w:rsid w:val="00E77F3A"/>
    <w:rsid w:val="00E80D9C"/>
    <w:rsid w:val="00E815FD"/>
    <w:rsid w:val="00E81F76"/>
    <w:rsid w:val="00E82A9B"/>
    <w:rsid w:val="00E85AD3"/>
    <w:rsid w:val="00E85E4D"/>
    <w:rsid w:val="00E8633C"/>
    <w:rsid w:val="00E8657D"/>
    <w:rsid w:val="00E86C28"/>
    <w:rsid w:val="00E87A10"/>
    <w:rsid w:val="00E903A3"/>
    <w:rsid w:val="00E9098A"/>
    <w:rsid w:val="00E90C7C"/>
    <w:rsid w:val="00E922D7"/>
    <w:rsid w:val="00E925F7"/>
    <w:rsid w:val="00E931DB"/>
    <w:rsid w:val="00E9368A"/>
    <w:rsid w:val="00E9515B"/>
    <w:rsid w:val="00E9569E"/>
    <w:rsid w:val="00E956AC"/>
    <w:rsid w:val="00E97E19"/>
    <w:rsid w:val="00EA0295"/>
    <w:rsid w:val="00EA0601"/>
    <w:rsid w:val="00EA1ACA"/>
    <w:rsid w:val="00EA42D2"/>
    <w:rsid w:val="00EA4E45"/>
    <w:rsid w:val="00EA5CE9"/>
    <w:rsid w:val="00EA6240"/>
    <w:rsid w:val="00EA67E0"/>
    <w:rsid w:val="00EA692F"/>
    <w:rsid w:val="00EA6AF2"/>
    <w:rsid w:val="00EB29A1"/>
    <w:rsid w:val="00EB2F3C"/>
    <w:rsid w:val="00EB3887"/>
    <w:rsid w:val="00EB4D03"/>
    <w:rsid w:val="00EB4DF0"/>
    <w:rsid w:val="00EB574F"/>
    <w:rsid w:val="00EB628C"/>
    <w:rsid w:val="00EC0565"/>
    <w:rsid w:val="00EC2674"/>
    <w:rsid w:val="00EC274E"/>
    <w:rsid w:val="00EC2894"/>
    <w:rsid w:val="00EC3470"/>
    <w:rsid w:val="00EC3EE0"/>
    <w:rsid w:val="00EC4194"/>
    <w:rsid w:val="00EC4D80"/>
    <w:rsid w:val="00EC57AF"/>
    <w:rsid w:val="00EC65C9"/>
    <w:rsid w:val="00EC6F02"/>
    <w:rsid w:val="00EC74F0"/>
    <w:rsid w:val="00ED0222"/>
    <w:rsid w:val="00ED0B2A"/>
    <w:rsid w:val="00ED0CD5"/>
    <w:rsid w:val="00ED3A0A"/>
    <w:rsid w:val="00ED3A69"/>
    <w:rsid w:val="00ED4E75"/>
    <w:rsid w:val="00ED4F0A"/>
    <w:rsid w:val="00ED5B23"/>
    <w:rsid w:val="00ED6999"/>
    <w:rsid w:val="00ED733B"/>
    <w:rsid w:val="00ED773C"/>
    <w:rsid w:val="00ED7AB8"/>
    <w:rsid w:val="00ED7EE7"/>
    <w:rsid w:val="00EE049B"/>
    <w:rsid w:val="00EE0E87"/>
    <w:rsid w:val="00EE18FA"/>
    <w:rsid w:val="00EE1B2F"/>
    <w:rsid w:val="00EE201F"/>
    <w:rsid w:val="00EE204E"/>
    <w:rsid w:val="00EE2B2E"/>
    <w:rsid w:val="00EE6186"/>
    <w:rsid w:val="00EF0F3B"/>
    <w:rsid w:val="00EF1608"/>
    <w:rsid w:val="00EF2280"/>
    <w:rsid w:val="00EF2CDD"/>
    <w:rsid w:val="00EF3C67"/>
    <w:rsid w:val="00EF3FFC"/>
    <w:rsid w:val="00EF47B5"/>
    <w:rsid w:val="00EF4F04"/>
    <w:rsid w:val="00EF61A9"/>
    <w:rsid w:val="00F019D1"/>
    <w:rsid w:val="00F03451"/>
    <w:rsid w:val="00F038C3"/>
    <w:rsid w:val="00F04032"/>
    <w:rsid w:val="00F043B5"/>
    <w:rsid w:val="00F05921"/>
    <w:rsid w:val="00F076CB"/>
    <w:rsid w:val="00F10E02"/>
    <w:rsid w:val="00F13719"/>
    <w:rsid w:val="00F139E3"/>
    <w:rsid w:val="00F143A4"/>
    <w:rsid w:val="00F14F25"/>
    <w:rsid w:val="00F153B6"/>
    <w:rsid w:val="00F166C4"/>
    <w:rsid w:val="00F172D6"/>
    <w:rsid w:val="00F1763A"/>
    <w:rsid w:val="00F200F6"/>
    <w:rsid w:val="00F206AA"/>
    <w:rsid w:val="00F22BE2"/>
    <w:rsid w:val="00F2419B"/>
    <w:rsid w:val="00F24A19"/>
    <w:rsid w:val="00F259A9"/>
    <w:rsid w:val="00F2706A"/>
    <w:rsid w:val="00F30863"/>
    <w:rsid w:val="00F309BA"/>
    <w:rsid w:val="00F32ECE"/>
    <w:rsid w:val="00F35EA4"/>
    <w:rsid w:val="00F360EE"/>
    <w:rsid w:val="00F37077"/>
    <w:rsid w:val="00F44CC1"/>
    <w:rsid w:val="00F46E6D"/>
    <w:rsid w:val="00F4781D"/>
    <w:rsid w:val="00F50273"/>
    <w:rsid w:val="00F51B41"/>
    <w:rsid w:val="00F51BDC"/>
    <w:rsid w:val="00F5454F"/>
    <w:rsid w:val="00F54D32"/>
    <w:rsid w:val="00F57B2C"/>
    <w:rsid w:val="00F610A2"/>
    <w:rsid w:val="00F63F21"/>
    <w:rsid w:val="00F64E36"/>
    <w:rsid w:val="00F64F43"/>
    <w:rsid w:val="00F64FAD"/>
    <w:rsid w:val="00F663F8"/>
    <w:rsid w:val="00F668BE"/>
    <w:rsid w:val="00F703B2"/>
    <w:rsid w:val="00F706E6"/>
    <w:rsid w:val="00F71B9F"/>
    <w:rsid w:val="00F739C9"/>
    <w:rsid w:val="00F753B4"/>
    <w:rsid w:val="00F764D6"/>
    <w:rsid w:val="00F80338"/>
    <w:rsid w:val="00F803E4"/>
    <w:rsid w:val="00F84C34"/>
    <w:rsid w:val="00F85090"/>
    <w:rsid w:val="00F865F1"/>
    <w:rsid w:val="00F86918"/>
    <w:rsid w:val="00F877EC"/>
    <w:rsid w:val="00F87C4B"/>
    <w:rsid w:val="00F91837"/>
    <w:rsid w:val="00F919E0"/>
    <w:rsid w:val="00F94707"/>
    <w:rsid w:val="00F9624A"/>
    <w:rsid w:val="00F969F8"/>
    <w:rsid w:val="00F97F48"/>
    <w:rsid w:val="00FA15EC"/>
    <w:rsid w:val="00FA1B17"/>
    <w:rsid w:val="00FA31AA"/>
    <w:rsid w:val="00FA48EF"/>
    <w:rsid w:val="00FA4B01"/>
    <w:rsid w:val="00FA7E19"/>
    <w:rsid w:val="00FA7FDD"/>
    <w:rsid w:val="00FB0349"/>
    <w:rsid w:val="00FB0601"/>
    <w:rsid w:val="00FB06EE"/>
    <w:rsid w:val="00FB0F16"/>
    <w:rsid w:val="00FB1F9A"/>
    <w:rsid w:val="00FB26A5"/>
    <w:rsid w:val="00FB3EEF"/>
    <w:rsid w:val="00FB550C"/>
    <w:rsid w:val="00FB796F"/>
    <w:rsid w:val="00FB7CCD"/>
    <w:rsid w:val="00FC0283"/>
    <w:rsid w:val="00FC059F"/>
    <w:rsid w:val="00FC0EFD"/>
    <w:rsid w:val="00FC107B"/>
    <w:rsid w:val="00FC25C9"/>
    <w:rsid w:val="00FC2983"/>
    <w:rsid w:val="00FC352A"/>
    <w:rsid w:val="00FC5449"/>
    <w:rsid w:val="00FC5F13"/>
    <w:rsid w:val="00FC6850"/>
    <w:rsid w:val="00FC698D"/>
    <w:rsid w:val="00FD06BA"/>
    <w:rsid w:val="00FD0BAF"/>
    <w:rsid w:val="00FD0D1F"/>
    <w:rsid w:val="00FD0FA9"/>
    <w:rsid w:val="00FD3D3D"/>
    <w:rsid w:val="00FD545E"/>
    <w:rsid w:val="00FD6BE1"/>
    <w:rsid w:val="00FE22C8"/>
    <w:rsid w:val="00FE3564"/>
    <w:rsid w:val="00FE69B3"/>
    <w:rsid w:val="00FE75E3"/>
    <w:rsid w:val="00FE7D5A"/>
    <w:rsid w:val="00FF029B"/>
    <w:rsid w:val="00FF0B90"/>
    <w:rsid w:val="00FF1117"/>
    <w:rsid w:val="00FF1311"/>
    <w:rsid w:val="00FF173C"/>
    <w:rsid w:val="00FF1BBE"/>
    <w:rsid w:val="00FF26D8"/>
    <w:rsid w:val="00FF284B"/>
    <w:rsid w:val="00FF2D2A"/>
    <w:rsid w:val="00FF4132"/>
    <w:rsid w:val="00FF7496"/>
    <w:rsid w:val="00FF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1B9AA5E"/>
  <w15:docId w15:val="{512FE178-84A1-4EB7-BCF6-7C5DEB40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B72"/>
    <w:pPr>
      <w:jc w:val="both"/>
    </w:pPr>
    <w:rPr>
      <w:rFonts w:ascii="Century Gothic" w:hAnsi="Century Gothic"/>
      <w:spacing w:val="-5"/>
      <w:szCs w:val="24"/>
      <w:lang w:val="en-US" w:eastAsia="en-US"/>
    </w:rPr>
  </w:style>
  <w:style w:type="paragraph" w:styleId="Titre1">
    <w:name w:val="heading 1"/>
    <w:aliases w:val="h1"/>
    <w:basedOn w:val="Normal"/>
    <w:next w:val="Normal"/>
    <w:autoRedefine/>
    <w:qFormat/>
    <w:rsid w:val="00E227D8"/>
    <w:pPr>
      <w:keepNext/>
      <w:keepLines/>
      <w:pageBreakBefore/>
      <w:numPr>
        <w:numId w:val="17"/>
      </w:numPr>
      <w:shd w:val="clear" w:color="auto" w:fill="1F497D" w:themeFill="text2"/>
      <w:tabs>
        <w:tab w:val="left" w:pos="567"/>
      </w:tabs>
      <w:spacing w:before="360" w:after="160" w:line="259" w:lineRule="auto"/>
      <w:mirrorIndents/>
      <w:jc w:val="left"/>
      <w:outlineLvl w:val="0"/>
    </w:pPr>
    <w:rPr>
      <w:rFonts w:ascii="Aeroportal" w:hAnsi="Aeroportal" w:cs="Arial"/>
      <w:b/>
      <w:bCs/>
      <w:color w:val="FFFFFF"/>
      <w:spacing w:val="0"/>
      <w:sz w:val="32"/>
      <w:szCs w:val="36"/>
    </w:rPr>
  </w:style>
  <w:style w:type="paragraph" w:styleId="Titre2">
    <w:name w:val="heading 2"/>
    <w:aliases w:val="h2,T2,h21,T21,h22,T22,h23,T23,h24,T24,h211,T211,h25,T25,h212,T212,h26,T26,h27,T27,h28,T28,h213,T213,h29,T29,h214,T214,h221,T221,h231,T231,h241,T241,h2111,T2111,h251,T251,h2121,T2121,h261,T261,h271,T271,h281,T281,h2131,T2131,h210,T210,h215,T215,h"/>
    <w:basedOn w:val="Titre20"/>
    <w:next w:val="Normal"/>
    <w:link w:val="Titre2Car"/>
    <w:qFormat/>
    <w:rsid w:val="00AA19B3"/>
    <w:pPr>
      <w:keepNext/>
      <w:keepLines/>
      <w:numPr>
        <w:numId w:val="17"/>
      </w:numPr>
      <w:pBdr>
        <w:bottom w:val="single" w:sz="4" w:space="1" w:color="2BAFD8"/>
      </w:pBdr>
      <w:spacing w:line="259" w:lineRule="auto"/>
      <w:jc w:val="both"/>
      <w:outlineLvl w:val="1"/>
    </w:pPr>
    <w:rPr>
      <w:rFonts w:ascii="Aeroportal" w:hAnsi="Aeroportal"/>
      <w:b w:val="0"/>
      <w:bCs/>
      <w:color w:val="414141"/>
      <w:sz w:val="28"/>
      <w:szCs w:val="28"/>
      <w:lang w:val="en-GB"/>
    </w:rPr>
  </w:style>
  <w:style w:type="paragraph" w:styleId="Titre3">
    <w:name w:val="heading 3"/>
    <w:aliases w:val="h3"/>
    <w:basedOn w:val="Titre30"/>
    <w:next w:val="Normal"/>
    <w:link w:val="Titre3Car"/>
    <w:autoRedefine/>
    <w:qFormat/>
    <w:rsid w:val="007E6D7D"/>
    <w:pPr>
      <w:keepNext/>
      <w:keepLines/>
      <w:numPr>
        <w:numId w:val="17"/>
      </w:numPr>
      <w:pBdr>
        <w:bottom w:val="dotted" w:sz="4" w:space="1" w:color="EEECE1" w:themeColor="background2"/>
      </w:pBdr>
      <w:spacing w:before="200" w:line="259" w:lineRule="auto"/>
      <w:ind w:left="142" w:hanging="11"/>
      <w:outlineLvl w:val="2"/>
    </w:pPr>
    <w:rPr>
      <w:rFonts w:ascii="Aeroportal" w:hAnsi="Aeroportal"/>
      <w:b w:val="0"/>
      <w:color w:val="414141"/>
      <w:spacing w:val="-10"/>
      <w:kern w:val="28"/>
      <w:sz w:val="24"/>
      <w:szCs w:val="24"/>
      <w:u w:val="none"/>
      <w:lang w:val="en-GB"/>
    </w:rPr>
  </w:style>
  <w:style w:type="paragraph" w:styleId="Titre4">
    <w:name w:val="heading 4"/>
    <w:aliases w:val="H4"/>
    <w:basedOn w:val="Normal"/>
    <w:next w:val="Normal"/>
    <w:qFormat/>
    <w:rsid w:val="00D17DBD"/>
    <w:pPr>
      <w:keepNext/>
      <w:keepLines/>
      <w:numPr>
        <w:ilvl w:val="3"/>
        <w:numId w:val="17"/>
      </w:numPr>
      <w:spacing w:after="240" w:line="240" w:lineRule="atLeast"/>
      <w:outlineLvl w:val="3"/>
    </w:pPr>
    <w:rPr>
      <w:i/>
      <w:spacing w:val="-4"/>
      <w:kern w:val="28"/>
      <w:lang w:eastAsia="fr-FR"/>
    </w:rPr>
  </w:style>
  <w:style w:type="paragraph" w:styleId="Titre5">
    <w:name w:val="heading 5"/>
    <w:basedOn w:val="Titre4"/>
    <w:next w:val="Normal"/>
    <w:qFormat/>
    <w:rsid w:val="00415B10"/>
    <w:pPr>
      <w:numPr>
        <w:ilvl w:val="4"/>
      </w:numPr>
      <w:spacing w:before="240" w:after="60"/>
      <w:outlineLvl w:val="4"/>
    </w:pPr>
    <w:rPr>
      <w:bCs/>
      <w:i w:val="0"/>
      <w:iCs/>
      <w:szCs w:val="26"/>
    </w:rPr>
  </w:style>
  <w:style w:type="paragraph" w:styleId="Titre6">
    <w:name w:val="heading 6"/>
    <w:basedOn w:val="Normal"/>
    <w:next w:val="Normal"/>
    <w:qFormat/>
    <w:rsid w:val="00B917F4"/>
    <w:pPr>
      <w:numPr>
        <w:ilvl w:val="5"/>
        <w:numId w:val="17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B917F4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B917F4"/>
    <w:pPr>
      <w:numPr>
        <w:ilvl w:val="7"/>
        <w:numId w:val="17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B917F4"/>
    <w:pPr>
      <w:numPr>
        <w:ilvl w:val="8"/>
        <w:numId w:val="17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rsid w:val="00B917F4"/>
    <w:rPr>
      <w:rFonts w:ascii="Arial" w:hAnsi="Arial"/>
      <w:spacing w:val="-4"/>
      <w:kern w:val="28"/>
      <w:sz w:val="22"/>
      <w:lang w:val="fr-FR" w:eastAsia="en-US" w:bidi="ar-SA"/>
    </w:rPr>
  </w:style>
  <w:style w:type="paragraph" w:customStyle="1" w:styleId="Partitiontiquette">
    <w:name w:val="Partition (Étiquette)"/>
    <w:basedOn w:val="Normal"/>
    <w:rsid w:val="00B917F4"/>
    <w:pPr>
      <w:shd w:val="solid" w:color="auto" w:fill="auto"/>
      <w:spacing w:line="360" w:lineRule="exact"/>
      <w:jc w:val="center"/>
    </w:pPr>
    <w:rPr>
      <w:color w:val="FFFFFF"/>
      <w:spacing w:val="-16"/>
      <w:sz w:val="26"/>
    </w:rPr>
  </w:style>
  <w:style w:type="paragraph" w:customStyle="1" w:styleId="Nomdesocit">
    <w:name w:val="Nom de société"/>
    <w:basedOn w:val="Normal"/>
    <w:rsid w:val="00B917F4"/>
    <w:pPr>
      <w:keepNext/>
      <w:keepLines/>
      <w:spacing w:line="220" w:lineRule="atLeast"/>
    </w:pPr>
    <w:rPr>
      <w:rFonts w:ascii="Arial Black" w:hAnsi="Arial Black"/>
      <w:spacing w:val="-25"/>
      <w:kern w:val="28"/>
      <w:sz w:val="32"/>
    </w:rPr>
  </w:style>
  <w:style w:type="paragraph" w:customStyle="1" w:styleId="TitrePagedegarde">
    <w:name w:val="Titre (Page de garde)"/>
    <w:basedOn w:val="Normal"/>
    <w:next w:val="Normal"/>
    <w:rsid w:val="00B917F4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hAnsi="Arial Black"/>
      <w:b/>
      <w:spacing w:val="-48"/>
      <w:kern w:val="28"/>
      <w:sz w:val="64"/>
    </w:rPr>
  </w:style>
  <w:style w:type="paragraph" w:styleId="Pieddepage">
    <w:name w:val="footer"/>
    <w:basedOn w:val="Normal"/>
    <w:link w:val="PieddepageCar"/>
    <w:uiPriority w:val="99"/>
    <w:qFormat/>
    <w:rsid w:val="00B917F4"/>
    <w:pPr>
      <w:keepLines/>
      <w:tabs>
        <w:tab w:val="center" w:pos="4320"/>
        <w:tab w:val="right" w:pos="8640"/>
      </w:tabs>
      <w:spacing w:line="190" w:lineRule="atLeast"/>
    </w:pPr>
    <w:rPr>
      <w:caps/>
      <w:sz w:val="15"/>
    </w:rPr>
  </w:style>
  <w:style w:type="paragraph" w:styleId="En-tte">
    <w:name w:val="header"/>
    <w:basedOn w:val="Normal"/>
    <w:semiHidden/>
    <w:rsid w:val="00B917F4"/>
    <w:pPr>
      <w:keepLines/>
      <w:tabs>
        <w:tab w:val="center" w:pos="4320"/>
        <w:tab w:val="right" w:pos="8640"/>
      </w:tabs>
      <w:spacing w:line="190" w:lineRule="atLeast"/>
    </w:pPr>
    <w:rPr>
      <w:caps/>
      <w:sz w:val="15"/>
    </w:rPr>
  </w:style>
  <w:style w:type="paragraph" w:styleId="Listepuces2">
    <w:name w:val="List Bullet 2"/>
    <w:basedOn w:val="Listepuces"/>
    <w:autoRedefine/>
    <w:semiHidden/>
    <w:rsid w:val="00B917F4"/>
    <w:pPr>
      <w:numPr>
        <w:numId w:val="3"/>
      </w:numPr>
      <w:tabs>
        <w:tab w:val="clear" w:pos="900"/>
        <w:tab w:val="num" w:pos="2880"/>
      </w:tabs>
      <w:spacing w:after="240" w:line="240" w:lineRule="atLeast"/>
      <w:ind w:left="2880"/>
    </w:pPr>
    <w:rPr>
      <w:bCs/>
    </w:rPr>
  </w:style>
  <w:style w:type="paragraph" w:styleId="Listepuces">
    <w:name w:val="List Bullet"/>
    <w:basedOn w:val="Normal"/>
    <w:autoRedefine/>
    <w:semiHidden/>
    <w:rsid w:val="00B917F4"/>
    <w:pPr>
      <w:tabs>
        <w:tab w:val="num" w:pos="1800"/>
      </w:tabs>
      <w:ind w:left="1800" w:hanging="360"/>
    </w:pPr>
  </w:style>
  <w:style w:type="character" w:styleId="Numrodepage">
    <w:name w:val="page number"/>
    <w:semiHidden/>
    <w:rsid w:val="00B917F4"/>
    <w:rPr>
      <w:rFonts w:ascii="Arial Black" w:hAnsi="Arial Black"/>
      <w:spacing w:val="-10"/>
      <w:sz w:val="18"/>
      <w:lang w:bidi="ar-SA"/>
    </w:rPr>
  </w:style>
  <w:style w:type="paragraph" w:styleId="TM1">
    <w:name w:val="toc 1"/>
    <w:basedOn w:val="Normal"/>
    <w:autoRedefine/>
    <w:uiPriority w:val="39"/>
    <w:rsid w:val="00B917F4"/>
    <w:pPr>
      <w:spacing w:before="120" w:after="120"/>
    </w:pPr>
    <w:rPr>
      <w:rFonts w:ascii="Times New Roman" w:hAnsi="Times New Roman"/>
      <w:b/>
      <w:bCs/>
      <w:caps/>
    </w:rPr>
  </w:style>
  <w:style w:type="paragraph" w:styleId="TM2">
    <w:name w:val="toc 2"/>
    <w:basedOn w:val="Normal"/>
    <w:autoRedefine/>
    <w:uiPriority w:val="39"/>
    <w:rsid w:val="00B917F4"/>
    <w:pPr>
      <w:ind w:left="200"/>
    </w:pPr>
    <w:rPr>
      <w:rFonts w:ascii="Times New Roman" w:hAnsi="Times New Roman"/>
      <w:smallCaps/>
    </w:rPr>
  </w:style>
  <w:style w:type="paragraph" w:styleId="TM3">
    <w:name w:val="toc 3"/>
    <w:basedOn w:val="Normal"/>
    <w:autoRedefine/>
    <w:uiPriority w:val="39"/>
    <w:rsid w:val="00B917F4"/>
    <w:pPr>
      <w:ind w:left="400"/>
    </w:pPr>
    <w:rPr>
      <w:rFonts w:ascii="Times New Roman" w:hAnsi="Times New Roman"/>
      <w:i/>
      <w:iCs/>
    </w:rPr>
  </w:style>
  <w:style w:type="paragraph" w:styleId="TM4">
    <w:name w:val="toc 4"/>
    <w:basedOn w:val="Normal"/>
    <w:autoRedefine/>
    <w:uiPriority w:val="39"/>
    <w:rsid w:val="00B917F4"/>
    <w:pPr>
      <w:ind w:left="600"/>
    </w:pPr>
    <w:rPr>
      <w:rFonts w:ascii="Times New Roman" w:hAnsi="Times New Roman"/>
      <w:szCs w:val="21"/>
    </w:rPr>
  </w:style>
  <w:style w:type="character" w:styleId="Lienhypertexte">
    <w:name w:val="Hyperlink"/>
    <w:basedOn w:val="Policepardfaut"/>
    <w:uiPriority w:val="99"/>
    <w:rsid w:val="00B917F4"/>
    <w:rPr>
      <w:rFonts w:ascii="Century Gothic" w:hAnsi="Century Gothic"/>
      <w:color w:val="0000FF"/>
      <w:sz w:val="20"/>
      <w:u w:val="single"/>
      <w:lang w:val="fr-FR" w:bidi="ar-SA"/>
    </w:rPr>
  </w:style>
  <w:style w:type="paragraph" w:customStyle="1" w:styleId="En-ttedemessageDernier">
    <w:name w:val="En-tête de message (Dernier)"/>
    <w:basedOn w:val="En-ttedemessage"/>
    <w:next w:val="Normal"/>
    <w:rsid w:val="00B917F4"/>
    <w:pPr>
      <w:keepLines/>
      <w:pBdr>
        <w:top w:val="none" w:sz="0" w:space="0" w:color="auto"/>
        <w:left w:val="none" w:sz="0" w:space="0" w:color="auto"/>
        <w:bottom w:val="single" w:sz="6" w:space="19" w:color="auto"/>
        <w:right w:val="none" w:sz="0" w:space="0" w:color="auto"/>
        <w:between w:val="single" w:sz="6" w:space="19" w:color="auto"/>
      </w:pBdr>
      <w:shd w:val="clear" w:color="auto" w:fill="auto"/>
      <w:tabs>
        <w:tab w:val="left" w:pos="2102"/>
        <w:tab w:val="left" w:pos="3773"/>
        <w:tab w:val="left" w:pos="5875"/>
        <w:tab w:val="left" w:pos="7675"/>
      </w:tabs>
      <w:spacing w:before="120" w:after="120" w:line="440" w:lineRule="atLeast"/>
      <w:ind w:left="835" w:firstLine="0"/>
    </w:pPr>
    <w:rPr>
      <w:rFonts w:cs="Times New Roman"/>
      <w:szCs w:val="20"/>
    </w:rPr>
  </w:style>
  <w:style w:type="paragraph" w:styleId="En-ttedemessage">
    <w:name w:val="Message Header"/>
    <w:basedOn w:val="Normal"/>
    <w:semiHidden/>
    <w:rsid w:val="00B917F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SignatureNom">
    <w:name w:val="Signature (Nom)"/>
    <w:basedOn w:val="Normal"/>
    <w:next w:val="Normal"/>
    <w:rsid w:val="00B917F4"/>
    <w:pPr>
      <w:keepNext/>
      <w:keepLines/>
      <w:spacing w:before="660" w:line="180" w:lineRule="atLeast"/>
      <w:ind w:left="835"/>
    </w:pPr>
  </w:style>
  <w:style w:type="paragraph" w:styleId="Textedebulles">
    <w:name w:val="Balloon Text"/>
    <w:basedOn w:val="Normal"/>
    <w:semiHidden/>
    <w:rsid w:val="00B917F4"/>
    <w:rPr>
      <w:rFonts w:ascii="Tahoma" w:hAnsi="Tahoma" w:cs="Tahoma"/>
      <w:sz w:val="16"/>
      <w:szCs w:val="16"/>
    </w:rPr>
  </w:style>
  <w:style w:type="paragraph" w:styleId="Lgende">
    <w:name w:val="caption"/>
    <w:aliases w:val="topic,Legend,c,C,&gt;fig:title,&gt;tab:title,&gt;fig: title,Figure Caption,Figure-caption,CAPTION, Figure Caption,Figure-caption1,CAPTION1, Figure Caption1,Figure-caption2,CAPTION2, Figure Caption2,Figure-caption3,CAPTION3, Figure Caption3"/>
    <w:basedOn w:val="Normal"/>
    <w:next w:val="Normal"/>
    <w:qFormat/>
    <w:rsid w:val="00B917F4"/>
    <w:pPr>
      <w:spacing w:before="120" w:after="120"/>
      <w:jc w:val="center"/>
    </w:pPr>
    <w:rPr>
      <w:b/>
      <w:bCs/>
    </w:rPr>
  </w:style>
  <w:style w:type="character" w:styleId="Marquedecommentaire">
    <w:name w:val="annotation reference"/>
    <w:basedOn w:val="Policepardfaut"/>
    <w:semiHidden/>
    <w:rsid w:val="00B917F4"/>
    <w:rPr>
      <w:sz w:val="16"/>
      <w:szCs w:val="16"/>
    </w:rPr>
  </w:style>
  <w:style w:type="paragraph" w:styleId="Commentaire">
    <w:name w:val="annotation text"/>
    <w:basedOn w:val="Normal"/>
    <w:semiHidden/>
    <w:rsid w:val="00B917F4"/>
  </w:style>
  <w:style w:type="paragraph" w:styleId="Objetducommentaire">
    <w:name w:val="annotation subject"/>
    <w:basedOn w:val="Commentaire"/>
    <w:next w:val="Commentaire"/>
    <w:semiHidden/>
    <w:rsid w:val="00B917F4"/>
    <w:rPr>
      <w:b/>
      <w:bCs/>
    </w:rPr>
  </w:style>
  <w:style w:type="paragraph" w:customStyle="1" w:styleId="PAR2">
    <w:name w:val="PAR2"/>
    <w:rsid w:val="00B917F4"/>
    <w:pPr>
      <w:numPr>
        <w:numId w:val="4"/>
      </w:numPr>
      <w:tabs>
        <w:tab w:val="clear" w:pos="360"/>
      </w:tabs>
      <w:spacing w:after="240"/>
      <w:ind w:left="567" w:firstLine="0"/>
    </w:pPr>
    <w:rPr>
      <w:rFonts w:ascii="Arial" w:hAnsi="Arial"/>
    </w:rPr>
  </w:style>
  <w:style w:type="paragraph" w:customStyle="1" w:styleId="pointNumrot">
    <w:name w:val="pointNuméroté"/>
    <w:basedOn w:val="Normal"/>
    <w:autoRedefine/>
    <w:rsid w:val="00B917F4"/>
    <w:pPr>
      <w:widowControl w:val="0"/>
      <w:numPr>
        <w:numId w:val="1"/>
      </w:numPr>
      <w:tabs>
        <w:tab w:val="left" w:pos="10064"/>
      </w:tabs>
      <w:spacing w:before="120" w:after="80"/>
      <w:ind w:right="-1"/>
    </w:pPr>
    <w:rPr>
      <w:spacing w:val="0"/>
      <w:lang w:eastAsia="fr-FR"/>
    </w:rPr>
  </w:style>
  <w:style w:type="paragraph" w:customStyle="1" w:styleId="Blocdecitation">
    <w:name w:val="Bloc de citation"/>
    <w:basedOn w:val="Normal"/>
    <w:rsid w:val="00B917F4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after="240" w:line="220" w:lineRule="atLeast"/>
      <w:ind w:left="1368" w:right="240"/>
    </w:pPr>
    <w:rPr>
      <w:rFonts w:ascii="Arial Narrow" w:hAnsi="Arial Narrow"/>
    </w:rPr>
  </w:style>
  <w:style w:type="paragraph" w:customStyle="1" w:styleId="listepuces1">
    <w:name w:val="liste puces 1"/>
    <w:basedOn w:val="Normal"/>
    <w:rsid w:val="00B917F4"/>
    <w:pPr>
      <w:numPr>
        <w:numId w:val="5"/>
      </w:numPr>
      <w:tabs>
        <w:tab w:val="clear" w:pos="1800"/>
      </w:tabs>
      <w:ind w:left="1208" w:hanging="357"/>
    </w:pPr>
  </w:style>
  <w:style w:type="paragraph" w:styleId="Retraitcorpsdetexte2">
    <w:name w:val="Body Text Indent 2"/>
    <w:basedOn w:val="Normal"/>
    <w:semiHidden/>
    <w:rsid w:val="00B917F4"/>
    <w:pPr>
      <w:ind w:firstLine="709"/>
    </w:pPr>
    <w:rPr>
      <w:rFonts w:ascii="Times New Roman" w:hAnsi="Times New Roman"/>
      <w:spacing w:val="0"/>
      <w:sz w:val="22"/>
      <w:lang w:eastAsia="fr-FR"/>
    </w:rPr>
  </w:style>
  <w:style w:type="paragraph" w:customStyle="1" w:styleId="TexteEnum1">
    <w:name w:val="Texte Enumé .. 1"/>
    <w:basedOn w:val="Normal"/>
    <w:rsid w:val="00B917F4"/>
    <w:pPr>
      <w:numPr>
        <w:numId w:val="6"/>
      </w:numPr>
      <w:tabs>
        <w:tab w:val="left" w:pos="1418"/>
      </w:tabs>
      <w:spacing w:after="120"/>
      <w:jc w:val="left"/>
    </w:pPr>
    <w:rPr>
      <w:rFonts w:ascii="Times New Roman" w:hAnsi="Times New Roman"/>
      <w:spacing w:val="0"/>
      <w:sz w:val="22"/>
      <w:lang w:eastAsia="fr-FR"/>
    </w:rPr>
  </w:style>
  <w:style w:type="paragraph" w:customStyle="1" w:styleId="cvfonction">
    <w:name w:val="cv_fonction"/>
    <w:basedOn w:val="Normal"/>
    <w:rsid w:val="00B917F4"/>
    <w:pPr>
      <w:keepLines/>
      <w:spacing w:before="600" w:after="600"/>
      <w:jc w:val="center"/>
    </w:pPr>
    <w:rPr>
      <w:rFonts w:ascii="Times New Roman" w:hAnsi="Times New Roman"/>
      <w:b/>
      <w:caps/>
      <w:spacing w:val="0"/>
      <w:sz w:val="28"/>
    </w:rPr>
  </w:style>
  <w:style w:type="paragraph" w:customStyle="1" w:styleId="Tableau">
    <w:name w:val="Tableau"/>
    <w:basedOn w:val="Normal"/>
    <w:rsid w:val="00B917F4"/>
    <w:pPr>
      <w:keepNext/>
      <w:keepLines/>
    </w:pPr>
    <w:rPr>
      <w:rFonts w:ascii="Helvetica" w:hAnsi="Helvetica"/>
      <w:spacing w:val="0"/>
      <w:lang w:eastAsia="fr-FR"/>
    </w:rPr>
  </w:style>
  <w:style w:type="paragraph" w:customStyle="1" w:styleId="cvtitre">
    <w:name w:val="cv_titre"/>
    <w:basedOn w:val="Normal"/>
    <w:rsid w:val="00B917F4"/>
    <w:pPr>
      <w:keepNext/>
      <w:keepLines/>
      <w:spacing w:before="160"/>
      <w:ind w:left="1985" w:hanging="1985"/>
    </w:pPr>
    <w:rPr>
      <w:rFonts w:ascii="Times New Roman" w:hAnsi="Times New Roman"/>
      <w:b/>
      <w:spacing w:val="0"/>
      <w:sz w:val="22"/>
    </w:rPr>
  </w:style>
  <w:style w:type="paragraph" w:customStyle="1" w:styleId="cvtoutesrubriques">
    <w:name w:val="cv_toutes_rubriques"/>
    <w:basedOn w:val="Normal"/>
    <w:rsid w:val="00B917F4"/>
    <w:pPr>
      <w:keepLines/>
      <w:spacing w:before="240"/>
      <w:ind w:left="15" w:hanging="15"/>
    </w:pPr>
    <w:rPr>
      <w:rFonts w:ascii="Times New Roman" w:hAnsi="Times New Roman"/>
      <w:spacing w:val="0"/>
      <w:sz w:val="22"/>
    </w:rPr>
  </w:style>
  <w:style w:type="paragraph" w:customStyle="1" w:styleId="cvexprience">
    <w:name w:val="cv_expérience"/>
    <w:basedOn w:val="Normal"/>
    <w:rsid w:val="00B917F4"/>
    <w:pPr>
      <w:keepNext/>
      <w:keepLines/>
      <w:tabs>
        <w:tab w:val="left" w:pos="3880"/>
      </w:tabs>
      <w:spacing w:before="240"/>
      <w:ind w:left="1985" w:hanging="1985"/>
    </w:pPr>
    <w:rPr>
      <w:rFonts w:ascii="Times New Roman" w:hAnsi="Times New Roman"/>
      <w:spacing w:val="0"/>
      <w:sz w:val="22"/>
    </w:rPr>
  </w:style>
  <w:style w:type="paragraph" w:styleId="Retraitcorpsdetexte">
    <w:name w:val="Body Text Indent"/>
    <w:basedOn w:val="Normal"/>
    <w:semiHidden/>
    <w:rsid w:val="00B917F4"/>
    <w:pPr>
      <w:spacing w:after="120"/>
      <w:ind w:left="283"/>
    </w:pPr>
  </w:style>
  <w:style w:type="paragraph" w:styleId="Sous-titre">
    <w:name w:val="Subtitle"/>
    <w:basedOn w:val="Normal"/>
    <w:link w:val="Sous-titreCar"/>
    <w:qFormat/>
    <w:rsid w:val="00B917F4"/>
    <w:pPr>
      <w:widowControl w:val="0"/>
      <w:jc w:val="left"/>
    </w:pPr>
    <w:rPr>
      <w:b/>
      <w:spacing w:val="0"/>
      <w:sz w:val="36"/>
      <w:lang w:eastAsia="fr-FR"/>
    </w:rPr>
  </w:style>
  <w:style w:type="character" w:styleId="Appelnotedebasdep">
    <w:name w:val="footnote reference"/>
    <w:basedOn w:val="Policepardfaut"/>
    <w:semiHidden/>
    <w:rsid w:val="00B917F4"/>
    <w:rPr>
      <w:position w:val="6"/>
      <w:sz w:val="16"/>
    </w:rPr>
  </w:style>
  <w:style w:type="paragraph" w:styleId="Notedebasdepage">
    <w:name w:val="footnote text"/>
    <w:basedOn w:val="Normal"/>
    <w:semiHidden/>
    <w:rsid w:val="00B917F4"/>
    <w:pPr>
      <w:spacing w:after="110" w:line="312" w:lineRule="atLeast"/>
    </w:pPr>
    <w:rPr>
      <w:rFonts w:ascii="Times New Roman" w:hAnsi="Times New Roman"/>
      <w:spacing w:val="0"/>
      <w:lang w:eastAsia="fr-FR"/>
    </w:rPr>
  </w:style>
  <w:style w:type="paragraph" w:styleId="Explorateurdedocuments">
    <w:name w:val="Document Map"/>
    <w:basedOn w:val="Normal"/>
    <w:semiHidden/>
    <w:rsid w:val="00B917F4"/>
    <w:pPr>
      <w:shd w:val="clear" w:color="auto" w:fill="000080"/>
    </w:pPr>
    <w:rPr>
      <w:rFonts w:ascii="Tahoma" w:hAnsi="Tahoma" w:cs="Tahoma"/>
    </w:rPr>
  </w:style>
  <w:style w:type="paragraph" w:customStyle="1" w:styleId="StyleComplexeTahomaComplexeItaliqueAvant0cmMotif">
    <w:name w:val="Style (Complexe) Tahoma (Complexe) Italique Avant : 0 cm Motif :..."/>
    <w:basedOn w:val="Normal"/>
    <w:rsid w:val="00B917F4"/>
    <w:rPr>
      <w:rFonts w:cs="Tahoma"/>
      <w:iCs/>
    </w:rPr>
  </w:style>
  <w:style w:type="character" w:styleId="Accentuation">
    <w:name w:val="Emphasis"/>
    <w:qFormat/>
    <w:rsid w:val="00B917F4"/>
    <w:rPr>
      <w:rFonts w:ascii="Century Gothic" w:hAnsi="Century Gothic"/>
      <w:spacing w:val="-4"/>
      <w:sz w:val="18"/>
      <w:lang w:bidi="ar-SA"/>
    </w:rPr>
  </w:style>
  <w:style w:type="paragraph" w:styleId="Retraitcorpsdetexte3">
    <w:name w:val="Body Text Indent 3"/>
    <w:basedOn w:val="Normal"/>
    <w:semiHidden/>
    <w:rsid w:val="00B917F4"/>
    <w:pPr>
      <w:ind w:left="48"/>
    </w:pPr>
  </w:style>
  <w:style w:type="paragraph" w:styleId="Corpsdetexte">
    <w:name w:val="Body Text"/>
    <w:basedOn w:val="Normal"/>
    <w:link w:val="CorpsdetexteCar"/>
    <w:semiHidden/>
    <w:rsid w:val="00B917F4"/>
    <w:pPr>
      <w:spacing w:after="240" w:line="240" w:lineRule="atLeast"/>
      <w:ind w:left="1080"/>
    </w:pPr>
  </w:style>
  <w:style w:type="character" w:styleId="Lienhypertextesuivivisit">
    <w:name w:val="FollowedHyperlink"/>
    <w:basedOn w:val="Policepardfaut"/>
    <w:semiHidden/>
    <w:rsid w:val="00B917F4"/>
    <w:rPr>
      <w:color w:val="800080"/>
      <w:u w:val="single"/>
    </w:rPr>
  </w:style>
  <w:style w:type="paragraph" w:customStyle="1" w:styleId="fleche">
    <w:name w:val="fleche"/>
    <w:basedOn w:val="PAR2"/>
    <w:rsid w:val="00B917F4"/>
    <w:pPr>
      <w:keepLines/>
      <w:numPr>
        <w:numId w:val="7"/>
      </w:numPr>
      <w:tabs>
        <w:tab w:val="clear" w:pos="360"/>
        <w:tab w:val="num" w:pos="1068"/>
      </w:tabs>
      <w:ind w:left="1068"/>
      <w:jc w:val="both"/>
    </w:pPr>
  </w:style>
  <w:style w:type="paragraph" w:customStyle="1" w:styleId="Alinea1">
    <w:name w:val="Alinea1"/>
    <w:basedOn w:val="Normal"/>
    <w:rsid w:val="00B917F4"/>
    <w:pPr>
      <w:widowControl w:val="0"/>
      <w:tabs>
        <w:tab w:val="left" w:pos="1985"/>
        <w:tab w:val="left" w:pos="7230"/>
      </w:tabs>
      <w:spacing w:after="120"/>
      <w:ind w:left="142"/>
    </w:pPr>
    <w:rPr>
      <w:rFonts w:ascii="Times New Roman" w:hAnsi="Times New Roman"/>
      <w:spacing w:val="0"/>
    </w:rPr>
  </w:style>
  <w:style w:type="paragraph" w:styleId="TM8">
    <w:name w:val="toc 8"/>
    <w:basedOn w:val="Normal"/>
    <w:next w:val="Normal"/>
    <w:autoRedefine/>
    <w:uiPriority w:val="39"/>
    <w:rsid w:val="00B917F4"/>
    <w:pPr>
      <w:ind w:left="1680"/>
      <w:jc w:val="left"/>
    </w:pPr>
    <w:rPr>
      <w:rFonts w:ascii="Times New Roman" w:hAnsi="Times New Roman"/>
      <w:spacing w:val="0"/>
      <w:lang w:eastAsia="fr-FR"/>
    </w:rPr>
  </w:style>
  <w:style w:type="paragraph" w:styleId="TM5">
    <w:name w:val="toc 5"/>
    <w:basedOn w:val="Normal"/>
    <w:next w:val="Normal"/>
    <w:autoRedefine/>
    <w:uiPriority w:val="39"/>
    <w:rsid w:val="00B917F4"/>
    <w:pPr>
      <w:ind w:left="960"/>
      <w:jc w:val="left"/>
    </w:pPr>
    <w:rPr>
      <w:rFonts w:ascii="Times New Roman" w:hAnsi="Times New Roman"/>
      <w:spacing w:val="0"/>
      <w:lang w:eastAsia="fr-FR"/>
    </w:rPr>
  </w:style>
  <w:style w:type="paragraph" w:styleId="TM6">
    <w:name w:val="toc 6"/>
    <w:basedOn w:val="Normal"/>
    <w:next w:val="Normal"/>
    <w:autoRedefine/>
    <w:uiPriority w:val="39"/>
    <w:rsid w:val="00B917F4"/>
    <w:pPr>
      <w:ind w:left="1200"/>
      <w:jc w:val="left"/>
    </w:pPr>
    <w:rPr>
      <w:rFonts w:ascii="Times New Roman" w:hAnsi="Times New Roman"/>
      <w:spacing w:val="0"/>
      <w:lang w:eastAsia="fr-FR"/>
    </w:rPr>
  </w:style>
  <w:style w:type="paragraph" w:styleId="TM7">
    <w:name w:val="toc 7"/>
    <w:basedOn w:val="Normal"/>
    <w:next w:val="Normal"/>
    <w:autoRedefine/>
    <w:uiPriority w:val="39"/>
    <w:rsid w:val="00B917F4"/>
    <w:pPr>
      <w:ind w:left="1440"/>
      <w:jc w:val="left"/>
    </w:pPr>
    <w:rPr>
      <w:rFonts w:ascii="Times New Roman" w:hAnsi="Times New Roman"/>
      <w:spacing w:val="0"/>
      <w:lang w:eastAsia="fr-FR"/>
    </w:rPr>
  </w:style>
  <w:style w:type="paragraph" w:customStyle="1" w:styleId="Separation">
    <w:name w:val="Separation"/>
    <w:basedOn w:val="Normal"/>
    <w:rsid w:val="00B917F4"/>
    <w:pPr>
      <w:overflowPunct w:val="0"/>
      <w:autoSpaceDE w:val="0"/>
      <w:autoSpaceDN w:val="0"/>
      <w:adjustRightInd w:val="0"/>
      <w:spacing w:line="140" w:lineRule="exact"/>
      <w:jc w:val="left"/>
      <w:textAlignment w:val="baseline"/>
    </w:pPr>
    <w:rPr>
      <w:rFonts w:ascii="Times New Roman" w:hAnsi="Times New Roman"/>
      <w:spacing w:val="0"/>
      <w:lang w:eastAsia="fr-FR"/>
    </w:rPr>
  </w:style>
  <w:style w:type="paragraph" w:customStyle="1" w:styleId="Suite">
    <w:name w:val="Suite"/>
    <w:basedOn w:val="Normal"/>
    <w:rsid w:val="00B917F4"/>
    <w:pPr>
      <w:tabs>
        <w:tab w:val="left" w:pos="6804"/>
      </w:tabs>
      <w:overflowPunct w:val="0"/>
      <w:autoSpaceDE w:val="0"/>
      <w:autoSpaceDN w:val="0"/>
      <w:adjustRightInd w:val="0"/>
      <w:jc w:val="left"/>
      <w:textAlignment w:val="baseline"/>
    </w:pPr>
    <w:rPr>
      <w:rFonts w:ascii="Times New Roman" w:hAnsi="Times New Roman"/>
      <w:spacing w:val="0"/>
      <w:lang w:eastAsia="fr-FR"/>
    </w:rPr>
  </w:style>
  <w:style w:type="paragraph" w:customStyle="1" w:styleId="StyleTitrePagedegardeGauche">
    <w:name w:val="Style Titre (Page de garde) + Gauche"/>
    <w:basedOn w:val="TitrePagedegarde"/>
    <w:rsid w:val="00B917F4"/>
    <w:pPr>
      <w:jc w:val="left"/>
    </w:pPr>
    <w:rPr>
      <w:rFonts w:ascii="Century Gothic" w:hAnsi="Century Gothic"/>
      <w:sz w:val="52"/>
    </w:rPr>
  </w:style>
  <w:style w:type="paragraph" w:customStyle="1" w:styleId="Style18ptLatinGrasCentr">
    <w:name w:val="Style 18 pt (Latin) Gras Centré"/>
    <w:basedOn w:val="Normal"/>
    <w:rsid w:val="00B917F4"/>
    <w:pPr>
      <w:jc w:val="center"/>
    </w:pPr>
    <w:rPr>
      <w:b/>
      <w:sz w:val="36"/>
      <w:szCs w:val="36"/>
    </w:rPr>
  </w:style>
  <w:style w:type="paragraph" w:customStyle="1" w:styleId="StyleAvant063cmAprs074cm">
    <w:name w:val="Style Avant : 063 cm Après : 074 cm"/>
    <w:basedOn w:val="Normal"/>
    <w:rsid w:val="00B917F4"/>
    <w:pPr>
      <w:ind w:left="360" w:right="420"/>
    </w:pPr>
  </w:style>
  <w:style w:type="paragraph" w:customStyle="1" w:styleId="Retraitcorpsdetexte1">
    <w:name w:val="Retrait corps de texte 1"/>
    <w:basedOn w:val="Normal"/>
    <w:rsid w:val="00B917F4"/>
    <w:pPr>
      <w:spacing w:after="110" w:line="312" w:lineRule="atLeast"/>
      <w:ind w:left="284" w:firstLine="283"/>
    </w:pPr>
    <w:rPr>
      <w:spacing w:val="0"/>
      <w:lang w:eastAsia="fr-FR"/>
    </w:rPr>
  </w:style>
  <w:style w:type="paragraph" w:customStyle="1" w:styleId="StyleRetraitcorpsdetexte1Aprs0pt">
    <w:name w:val="Style Retrait corps de texte 1 + Après : 0 pt"/>
    <w:basedOn w:val="Retraitcorpsdetexte1"/>
    <w:rsid w:val="00B917F4"/>
    <w:pPr>
      <w:numPr>
        <w:numId w:val="8"/>
      </w:numPr>
      <w:spacing w:after="0"/>
    </w:pPr>
  </w:style>
  <w:style w:type="paragraph" w:customStyle="1" w:styleId="Alinea1CarCarCarCarCarCar">
    <w:name w:val="Alinea1 Car Car Car Car Car Car"/>
    <w:basedOn w:val="Normal"/>
    <w:rsid w:val="00B917F4"/>
    <w:pPr>
      <w:widowControl w:val="0"/>
      <w:tabs>
        <w:tab w:val="left" w:pos="1985"/>
        <w:tab w:val="left" w:pos="7230"/>
      </w:tabs>
      <w:spacing w:after="120"/>
      <w:ind w:left="142"/>
    </w:pPr>
  </w:style>
  <w:style w:type="character" w:customStyle="1" w:styleId="Alinea1CarCarCarCarCarCarCar">
    <w:name w:val="Alinea1 Car Car Car Car Car Car Car"/>
    <w:basedOn w:val="Policepardfaut"/>
    <w:rsid w:val="00B917F4"/>
    <w:rPr>
      <w:rFonts w:ascii="Century Gothic" w:hAnsi="Century Gothic"/>
      <w:spacing w:val="-5"/>
      <w:lang w:val="fr-FR" w:eastAsia="en-US" w:bidi="ar-SA"/>
    </w:rPr>
  </w:style>
  <w:style w:type="paragraph" w:customStyle="1" w:styleId="Alinea1CarCar">
    <w:name w:val="Alinea1 Car Car"/>
    <w:basedOn w:val="Normal"/>
    <w:rsid w:val="00B917F4"/>
    <w:pPr>
      <w:widowControl w:val="0"/>
      <w:tabs>
        <w:tab w:val="left" w:pos="1985"/>
        <w:tab w:val="left" w:pos="7230"/>
      </w:tabs>
      <w:spacing w:after="120"/>
      <w:ind w:left="142"/>
    </w:pPr>
    <w:rPr>
      <w:spacing w:val="0"/>
    </w:rPr>
  </w:style>
  <w:style w:type="paragraph" w:styleId="Listecontinue">
    <w:name w:val="List Continue"/>
    <w:basedOn w:val="Normal"/>
    <w:semiHidden/>
    <w:rsid w:val="00B917F4"/>
    <w:pPr>
      <w:spacing w:after="120"/>
      <w:ind w:left="283"/>
      <w:jc w:val="left"/>
    </w:pPr>
    <w:rPr>
      <w:rFonts w:ascii="Times New Roman" w:hAnsi="Times New Roman"/>
      <w:spacing w:val="0"/>
      <w:lang w:eastAsia="fr-FR"/>
    </w:rPr>
  </w:style>
  <w:style w:type="paragraph" w:customStyle="1" w:styleId="StyleComplexeArialInterligne15ligne">
    <w:name w:val="Style (Complexe) Arial Interligne : 15 ligne"/>
    <w:basedOn w:val="Normal"/>
    <w:rsid w:val="00B917F4"/>
    <w:rPr>
      <w:rFonts w:cs="Arial"/>
    </w:rPr>
  </w:style>
  <w:style w:type="paragraph" w:customStyle="1" w:styleId="PAR3">
    <w:name w:val="PAR3"/>
    <w:rsid w:val="00B917F4"/>
    <w:pPr>
      <w:spacing w:after="240"/>
      <w:ind w:left="1276"/>
    </w:pPr>
    <w:rPr>
      <w:rFonts w:ascii="Arial" w:hAnsi="Arial"/>
    </w:rPr>
  </w:style>
  <w:style w:type="paragraph" w:customStyle="1" w:styleId="Figure">
    <w:name w:val="Figure"/>
    <w:basedOn w:val="Normal"/>
    <w:next w:val="Lgende"/>
    <w:rsid w:val="00B917F4"/>
    <w:pPr>
      <w:keepNext/>
      <w:jc w:val="center"/>
    </w:pPr>
  </w:style>
  <w:style w:type="paragraph" w:customStyle="1" w:styleId="Normal1">
    <w:name w:val="Normal1"/>
    <w:basedOn w:val="Normal"/>
    <w:rsid w:val="00B917F4"/>
    <w:pPr>
      <w:spacing w:before="40" w:after="40"/>
      <w:jc w:val="left"/>
    </w:pPr>
    <w:rPr>
      <w:spacing w:val="0"/>
      <w:sz w:val="22"/>
      <w:lang w:val="en-AU" w:eastAsia="de-DE"/>
    </w:rPr>
  </w:style>
  <w:style w:type="character" w:customStyle="1" w:styleId="StyleTimesNewRoman">
    <w:name w:val="Style Times New Roman"/>
    <w:basedOn w:val="Policepardfaut"/>
    <w:rsid w:val="00B917F4"/>
    <w:rPr>
      <w:rFonts w:ascii="Century Gothic" w:hAnsi="Century Gothic"/>
    </w:rPr>
  </w:style>
  <w:style w:type="paragraph" w:customStyle="1" w:styleId="StyleTitre4">
    <w:name w:val="Style Titre 4"/>
    <w:basedOn w:val="Normal"/>
    <w:rsid w:val="00B917F4"/>
    <w:pPr>
      <w:tabs>
        <w:tab w:val="num" w:pos="864"/>
      </w:tabs>
      <w:ind w:left="864" w:hanging="864"/>
    </w:pPr>
  </w:style>
  <w:style w:type="paragraph" w:customStyle="1" w:styleId="Page">
    <w:name w:val="Page"/>
    <w:basedOn w:val="Normal"/>
    <w:next w:val="Normal"/>
    <w:rsid w:val="00B917F4"/>
    <w:pPr>
      <w:pageBreakBefore/>
      <w:spacing w:after="240"/>
      <w:jc w:val="center"/>
    </w:pPr>
    <w:rPr>
      <w:rFonts w:ascii="FuturaA Bk BT" w:hAnsi="FuturaA Bk BT"/>
      <w:b/>
      <w:bCs/>
      <w:spacing w:val="0"/>
      <w:sz w:val="32"/>
      <w:szCs w:val="32"/>
      <w:lang w:eastAsia="fr-FR"/>
    </w:rPr>
  </w:style>
  <w:style w:type="paragraph" w:customStyle="1" w:styleId="FLECH3">
    <w:name w:val="FLECH3"/>
    <w:rsid w:val="00B917F4"/>
    <w:pPr>
      <w:numPr>
        <w:numId w:val="2"/>
      </w:numPr>
      <w:tabs>
        <w:tab w:val="left" w:pos="1701"/>
      </w:tabs>
      <w:spacing w:after="240"/>
    </w:pPr>
    <w:rPr>
      <w:rFonts w:ascii="Arial" w:hAnsi="Arial"/>
      <w:lang w:eastAsia="en-US"/>
    </w:rPr>
  </w:style>
  <w:style w:type="paragraph" w:customStyle="1" w:styleId="tiret3">
    <w:name w:val="tiret3"/>
    <w:rsid w:val="00B917F4"/>
    <w:pPr>
      <w:numPr>
        <w:numId w:val="9"/>
      </w:numPr>
      <w:tabs>
        <w:tab w:val="left" w:pos="1701"/>
      </w:tabs>
      <w:spacing w:after="240"/>
      <w:ind w:left="1701" w:hanging="425"/>
    </w:pPr>
    <w:rPr>
      <w:rFonts w:ascii="Arial" w:hAnsi="Arial"/>
      <w:lang w:eastAsia="en-US"/>
    </w:rPr>
  </w:style>
  <w:style w:type="paragraph" w:customStyle="1" w:styleId="PAR1">
    <w:name w:val="PAR1"/>
    <w:rsid w:val="00B917F4"/>
    <w:pPr>
      <w:spacing w:after="120"/>
      <w:jc w:val="both"/>
    </w:pPr>
    <w:rPr>
      <w:rFonts w:ascii="Arial" w:hAnsi="Arial" w:cs="Arial"/>
    </w:rPr>
  </w:style>
  <w:style w:type="paragraph" w:customStyle="1" w:styleId="FLECH2">
    <w:name w:val="FLECH2"/>
    <w:rsid w:val="00B917F4"/>
    <w:pPr>
      <w:tabs>
        <w:tab w:val="left" w:pos="992"/>
        <w:tab w:val="num" w:pos="1800"/>
      </w:tabs>
      <w:spacing w:after="240"/>
      <w:ind w:left="992" w:hanging="425"/>
    </w:pPr>
    <w:rPr>
      <w:rFonts w:ascii="Arial" w:hAnsi="Arial"/>
      <w:lang w:eastAsia="en-US"/>
    </w:rPr>
  </w:style>
  <w:style w:type="paragraph" w:customStyle="1" w:styleId="Appendix">
    <w:name w:val="Appendix"/>
    <w:basedOn w:val="Titre1"/>
    <w:next w:val="Normal"/>
    <w:rsid w:val="00B917F4"/>
    <w:pPr>
      <w:keepLines w:val="0"/>
      <w:pageBreakBefore w:val="0"/>
      <w:tabs>
        <w:tab w:val="num" w:pos="360"/>
      </w:tabs>
      <w:spacing w:before="320" w:line="240" w:lineRule="auto"/>
      <w:ind w:left="2268" w:hanging="1361"/>
      <w:outlineLvl w:val="8"/>
    </w:pPr>
    <w:rPr>
      <w:rFonts w:ascii="Times New Roman" w:hAnsi="Times New Roman"/>
      <w:lang w:val="en-GB"/>
    </w:rPr>
  </w:style>
  <w:style w:type="paragraph" w:customStyle="1" w:styleId="Appdoc">
    <w:name w:val="App doc"/>
    <w:basedOn w:val="Normal"/>
    <w:rsid w:val="00B917F4"/>
    <w:pPr>
      <w:numPr>
        <w:numId w:val="10"/>
      </w:numPr>
      <w:jc w:val="left"/>
    </w:pPr>
    <w:rPr>
      <w:rFonts w:ascii="Times New Roman" w:hAnsi="Times New Roman"/>
      <w:spacing w:val="0"/>
      <w:lang w:val="en-GB"/>
    </w:rPr>
  </w:style>
  <w:style w:type="paragraph" w:customStyle="1" w:styleId="PAR4">
    <w:name w:val="PAR4"/>
    <w:basedOn w:val="PAR3"/>
    <w:rsid w:val="00B917F4"/>
    <w:pPr>
      <w:ind w:left="1985"/>
      <w:jc w:val="both"/>
    </w:pPr>
    <w:rPr>
      <w:rFonts w:ascii="Times New Roman" w:hAnsi="Times New Roman"/>
    </w:rPr>
  </w:style>
  <w:style w:type="paragraph" w:customStyle="1" w:styleId="StyleCorpsdetexteTimesNewRomanGaucheAvant0cm">
    <w:name w:val="Style Corps de texte + Times New Roman Gauche Avant : 0 cm"/>
    <w:basedOn w:val="Corpsdetexte"/>
    <w:rsid w:val="00B917F4"/>
    <w:pPr>
      <w:ind w:left="0"/>
      <w:jc w:val="left"/>
    </w:pPr>
  </w:style>
  <w:style w:type="paragraph" w:customStyle="1" w:styleId="Normal2">
    <w:name w:val="Normal 2"/>
    <w:basedOn w:val="Normal"/>
    <w:rsid w:val="00B917F4"/>
    <w:pPr>
      <w:spacing w:after="110" w:line="312" w:lineRule="atLeast"/>
      <w:ind w:left="426"/>
    </w:pPr>
    <w:rPr>
      <w:rFonts w:ascii="Times New Roman" w:hAnsi="Times New Roman"/>
      <w:spacing w:val="0"/>
      <w:sz w:val="22"/>
      <w:lang w:eastAsia="fr-FR"/>
    </w:rPr>
  </w:style>
  <w:style w:type="character" w:customStyle="1" w:styleId="h2Car">
    <w:name w:val="h2 Car"/>
    <w:aliases w:val="T2 Car,h21 Car,T21 Car,h22 Car,T22 Car,h23 Car,T23 Car,h24 Car,T24 Car,h211 Car,T211 Car,h25 Car,T25 Car,h212 Car,T212 Car,h26 Car,T26 Car,h27 Car,T27 Car,h28 Car,T28 Car,h213 Car,T213 Car,h29 Car,T29 Car,h214 Car,T214 Car,h221 Car,T221 Car,h Car"/>
    <w:basedOn w:val="Policepardfaut"/>
    <w:rsid w:val="00B917F4"/>
    <w:rPr>
      <w:rFonts w:ascii="Arial" w:hAnsi="Arial"/>
      <w:b/>
      <w:spacing w:val="-15"/>
      <w:kern w:val="28"/>
      <w:sz w:val="22"/>
      <w:lang w:val="fr-FR" w:eastAsia="en-US" w:bidi="ar-SA"/>
    </w:rPr>
  </w:style>
  <w:style w:type="character" w:customStyle="1" w:styleId="Titre2h2T2h21T21h22T22h23T23h24T24h211T211h25T25h212T212h26T26h27T27h28T28h213T213h29T29h214T214h221T221h231T231h241T241h2111T2111h251T251h2121T2121h261T261h271T271h281T281h2131T2131h210T210h215T2Car">
    <w:name w:val="Titre 2;h2;T2;h21;T21;h22;T22;h23;T23;h24;T24;h211;T211;h25;T25;h212;T212;h26;T26;h27;T27;h28;T28;h213;T213;h29;T29;h214;T214;h221;T221;h231;T231;h241;T241;h2111;T2111;h251;T251;h2121;T2121;h261;T261;h271;T271;h281;T281;h2131;T2131;h210;T210;h215;T2 Car"/>
    <w:basedOn w:val="Policepardfaut"/>
    <w:rsid w:val="00B917F4"/>
    <w:rPr>
      <w:rFonts w:ascii="Century Gothic" w:hAnsi="Century Gothic"/>
      <w:b/>
      <w:spacing w:val="-15"/>
      <w:kern w:val="28"/>
      <w:sz w:val="22"/>
      <w:lang w:val="fr-FR" w:eastAsia="en-US" w:bidi="ar-SA"/>
    </w:rPr>
  </w:style>
  <w:style w:type="paragraph" w:customStyle="1" w:styleId="Default">
    <w:name w:val="Default"/>
    <w:rsid w:val="00B917F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tylePAR3ComplexeArial">
    <w:name w:val="Style PAR3 + (Complexe) Arial"/>
    <w:basedOn w:val="PAR3"/>
    <w:rsid w:val="00B917F4"/>
    <w:pPr>
      <w:ind w:left="851"/>
    </w:pPr>
    <w:rPr>
      <w:rFonts w:cs="Arial"/>
    </w:rPr>
  </w:style>
  <w:style w:type="paragraph" w:customStyle="1" w:styleId="List1">
    <w:name w:val="List1"/>
    <w:basedOn w:val="Normal"/>
    <w:rsid w:val="00B917F4"/>
    <w:pPr>
      <w:numPr>
        <w:numId w:val="11"/>
      </w:numPr>
    </w:pPr>
  </w:style>
  <w:style w:type="paragraph" w:customStyle="1" w:styleId="Text">
    <w:name w:val="Text"/>
    <w:basedOn w:val="Normal"/>
    <w:rsid w:val="00B917F4"/>
    <w:pPr>
      <w:spacing w:before="120" w:after="120"/>
      <w:ind w:left="425"/>
    </w:pPr>
    <w:rPr>
      <w:spacing w:val="0"/>
      <w:sz w:val="22"/>
    </w:rPr>
  </w:style>
  <w:style w:type="paragraph" w:customStyle="1" w:styleId="Bouton">
    <w:name w:val="Bouton"/>
    <w:basedOn w:val="Normal"/>
    <w:rsid w:val="00B917F4"/>
    <w:pPr>
      <w:jc w:val="center"/>
    </w:pPr>
    <w:rPr>
      <w:rFonts w:ascii="New York" w:hAnsi="New York"/>
      <w:spacing w:val="0"/>
      <w:lang w:eastAsia="fr-FR"/>
    </w:rPr>
  </w:style>
  <w:style w:type="paragraph" w:customStyle="1" w:styleId="Cost">
    <w:name w:val="Cost"/>
    <w:basedOn w:val="Normal"/>
    <w:rsid w:val="00B917F4"/>
    <w:pPr>
      <w:tabs>
        <w:tab w:val="left" w:pos="3402"/>
        <w:tab w:val="left" w:pos="3742"/>
      </w:tabs>
      <w:ind w:left="567"/>
    </w:pPr>
  </w:style>
  <w:style w:type="character" w:customStyle="1" w:styleId="CostCar">
    <w:name w:val="Cost Car"/>
    <w:basedOn w:val="Policepardfaut"/>
    <w:rsid w:val="00B917F4"/>
    <w:rPr>
      <w:rFonts w:ascii="Arial" w:hAnsi="Arial"/>
      <w:spacing w:val="-5"/>
      <w:lang w:val="fr-FR" w:eastAsia="en-US" w:bidi="ar-SA"/>
    </w:rPr>
  </w:style>
  <w:style w:type="paragraph" w:customStyle="1" w:styleId="Cost0">
    <w:name w:val="Cost$"/>
    <w:basedOn w:val="Normal"/>
    <w:rsid w:val="00B917F4"/>
  </w:style>
  <w:style w:type="paragraph" w:customStyle="1" w:styleId="Cosrt">
    <w:name w:val="Cosrt"/>
    <w:basedOn w:val="Normal"/>
    <w:rsid w:val="00B917F4"/>
  </w:style>
  <w:style w:type="paragraph" w:customStyle="1" w:styleId="ost">
    <w:name w:val="ost"/>
    <w:basedOn w:val="Normal"/>
    <w:rsid w:val="00B917F4"/>
  </w:style>
  <w:style w:type="paragraph" w:customStyle="1" w:styleId="TableText">
    <w:name w:val="Table Text"/>
    <w:basedOn w:val="Normal"/>
    <w:rsid w:val="00B917F4"/>
    <w:pPr>
      <w:ind w:left="23"/>
      <w:jc w:val="left"/>
    </w:pPr>
    <w:rPr>
      <w:spacing w:val="0"/>
      <w:sz w:val="22"/>
    </w:rPr>
  </w:style>
  <w:style w:type="paragraph" w:customStyle="1" w:styleId="Enum">
    <w:name w:val="Enum"/>
    <w:basedOn w:val="Text"/>
    <w:rsid w:val="00B917F4"/>
    <w:pPr>
      <w:tabs>
        <w:tab w:val="left" w:pos="425"/>
        <w:tab w:val="left" w:pos="851"/>
        <w:tab w:val="num" w:pos="1778"/>
      </w:tabs>
      <w:spacing w:before="0" w:after="0"/>
      <w:ind w:left="850" w:hanging="360"/>
      <w:jc w:val="left"/>
    </w:pPr>
  </w:style>
  <w:style w:type="paragraph" w:customStyle="1" w:styleId="RemarkEnum-Ind3">
    <w:name w:val="Remark Enum- Ind 3"/>
    <w:basedOn w:val="Normal"/>
    <w:rsid w:val="00B917F4"/>
    <w:pPr>
      <w:numPr>
        <w:numId w:val="12"/>
      </w:numPr>
      <w:shd w:val="pct15" w:color="auto" w:fill="auto"/>
      <w:tabs>
        <w:tab w:val="clear" w:pos="425"/>
        <w:tab w:val="left" w:pos="2126"/>
        <w:tab w:val="left" w:pos="2552"/>
      </w:tabs>
      <w:ind w:left="2551"/>
      <w:jc w:val="left"/>
    </w:pPr>
    <w:rPr>
      <w:i/>
      <w:spacing w:val="0"/>
      <w:sz w:val="22"/>
    </w:rPr>
  </w:style>
  <w:style w:type="paragraph" w:styleId="PrformatHTML">
    <w:name w:val="HTML Preformatted"/>
    <w:basedOn w:val="Normal"/>
    <w:link w:val="PrformatHTMLCar"/>
    <w:uiPriority w:val="99"/>
    <w:semiHidden/>
    <w:rsid w:val="00B91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SeparationLatinArial">
    <w:name w:val="Separation + (Latin) Arial"/>
    <w:aliases w:val="Condensé de 0,25 pt,Interligne : simple"/>
    <w:basedOn w:val="TableText"/>
    <w:rsid w:val="00B917F4"/>
    <w:rPr>
      <w:spacing w:val="-5"/>
      <w:lang w:val="en-GB"/>
    </w:rPr>
  </w:style>
  <w:style w:type="paragraph" w:customStyle="1" w:styleId="code">
    <w:name w:val="code"/>
    <w:basedOn w:val="Normal"/>
    <w:rsid w:val="00B917F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CCCC"/>
      <w:overflowPunct w:val="0"/>
      <w:autoSpaceDE w:val="0"/>
      <w:autoSpaceDN w:val="0"/>
      <w:adjustRightInd w:val="0"/>
      <w:textAlignment w:val="baseline"/>
    </w:pPr>
    <w:rPr>
      <w:rFonts w:ascii="Courier New" w:hAnsi="Courier New"/>
      <w:spacing w:val="0"/>
      <w:lang w:val="en-GB" w:eastAsia="fr-FR"/>
    </w:rPr>
  </w:style>
  <w:style w:type="paragraph" w:customStyle="1" w:styleId="StyleAlinea1Avant069cm">
    <w:name w:val="Style Alinea1 + Avant : 069 cm"/>
    <w:basedOn w:val="Normal"/>
    <w:rsid w:val="00B917F4"/>
    <w:pPr>
      <w:widowControl w:val="0"/>
      <w:tabs>
        <w:tab w:val="left" w:pos="1985"/>
        <w:tab w:val="left" w:pos="7230"/>
      </w:tabs>
      <w:spacing w:after="120"/>
      <w:ind w:left="390"/>
    </w:pPr>
    <w:rPr>
      <w:spacing w:val="0"/>
    </w:rPr>
  </w:style>
  <w:style w:type="paragraph" w:styleId="TM9">
    <w:name w:val="toc 9"/>
    <w:basedOn w:val="Normal"/>
    <w:next w:val="Normal"/>
    <w:autoRedefine/>
    <w:uiPriority w:val="39"/>
    <w:rsid w:val="00B917F4"/>
    <w:pPr>
      <w:ind w:left="1920"/>
      <w:jc w:val="left"/>
    </w:pPr>
    <w:rPr>
      <w:rFonts w:ascii="Times New Roman" w:hAnsi="Times New Roman"/>
      <w:spacing w:val="0"/>
      <w:lang w:eastAsia="fr-FR"/>
    </w:rPr>
  </w:style>
  <w:style w:type="paragraph" w:customStyle="1" w:styleId="tite3">
    <w:name w:val="tite 3"/>
    <w:basedOn w:val="Titre2"/>
    <w:rsid w:val="00B917F4"/>
  </w:style>
  <w:style w:type="paragraph" w:customStyle="1" w:styleId="tite4">
    <w:name w:val="tite 4"/>
    <w:basedOn w:val="Titre3"/>
    <w:rsid w:val="00B917F4"/>
  </w:style>
  <w:style w:type="character" w:customStyle="1" w:styleId="style2copie">
    <w:name w:val="style2copie"/>
    <w:basedOn w:val="Policepardfaut"/>
    <w:rsid w:val="00B917F4"/>
  </w:style>
  <w:style w:type="paragraph" w:customStyle="1" w:styleId="titre31">
    <w:name w:val="titr e3"/>
    <w:basedOn w:val="Commentaire"/>
    <w:rsid w:val="00B917F4"/>
    <w:rPr>
      <w:rFonts w:cs="Arial"/>
    </w:rPr>
  </w:style>
  <w:style w:type="paragraph" w:customStyle="1" w:styleId="Arial">
    <w:name w:val="Arial"/>
    <w:basedOn w:val="Normal"/>
    <w:rsid w:val="00B917F4"/>
    <w:pPr>
      <w:numPr>
        <w:ilvl w:val="1"/>
        <w:numId w:val="13"/>
      </w:numPr>
    </w:pPr>
    <w:rPr>
      <w:rFonts w:cs="Arial"/>
    </w:rPr>
  </w:style>
  <w:style w:type="paragraph" w:styleId="Listepuces3">
    <w:name w:val="List Bullet 3"/>
    <w:basedOn w:val="Normal"/>
    <w:autoRedefine/>
    <w:semiHidden/>
    <w:rsid w:val="00B917F4"/>
    <w:pPr>
      <w:numPr>
        <w:numId w:val="14"/>
      </w:numPr>
      <w:tabs>
        <w:tab w:val="clear" w:pos="926"/>
        <w:tab w:val="num" w:pos="1068"/>
      </w:tabs>
      <w:ind w:left="1068"/>
    </w:pPr>
  </w:style>
  <w:style w:type="paragraph" w:customStyle="1" w:styleId="xl24">
    <w:name w:val="xl24"/>
    <w:basedOn w:val="Normal"/>
    <w:rsid w:val="00B917F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25">
    <w:name w:val="xl25"/>
    <w:basedOn w:val="Normal"/>
    <w:rsid w:val="00B917F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26">
    <w:name w:val="xl26"/>
    <w:basedOn w:val="Normal"/>
    <w:rsid w:val="00B917F4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27">
    <w:name w:val="xl27"/>
    <w:basedOn w:val="Normal"/>
    <w:rsid w:val="00B917F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28">
    <w:name w:val="xl28"/>
    <w:basedOn w:val="Normal"/>
    <w:rsid w:val="00B917F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29">
    <w:name w:val="xl29"/>
    <w:basedOn w:val="Normal"/>
    <w:rsid w:val="00B917F4"/>
    <w:pP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0">
    <w:name w:val="xl30"/>
    <w:basedOn w:val="Normal"/>
    <w:rsid w:val="00B917F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pacing w:val="0"/>
      <w:lang w:eastAsia="fr-FR"/>
    </w:rPr>
  </w:style>
  <w:style w:type="paragraph" w:customStyle="1" w:styleId="xl31">
    <w:name w:val="xl31"/>
    <w:basedOn w:val="Normal"/>
    <w:rsid w:val="00B917F4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2">
    <w:name w:val="xl32"/>
    <w:basedOn w:val="Normal"/>
    <w:rsid w:val="00B917F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3">
    <w:name w:val="xl33"/>
    <w:basedOn w:val="Normal"/>
    <w:rsid w:val="00B917F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4">
    <w:name w:val="xl34"/>
    <w:basedOn w:val="Normal"/>
    <w:rsid w:val="00B917F4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5">
    <w:name w:val="xl35"/>
    <w:basedOn w:val="Normal"/>
    <w:rsid w:val="00B917F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pacing w:val="0"/>
      <w:lang w:eastAsia="fr-FR"/>
    </w:rPr>
  </w:style>
  <w:style w:type="paragraph" w:customStyle="1" w:styleId="xl36">
    <w:name w:val="xl36"/>
    <w:basedOn w:val="Normal"/>
    <w:rsid w:val="00B917F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pacing w:val="0"/>
      <w:lang w:eastAsia="fr-FR"/>
    </w:rPr>
  </w:style>
  <w:style w:type="paragraph" w:customStyle="1" w:styleId="xl37">
    <w:name w:val="xl37"/>
    <w:basedOn w:val="Normal"/>
    <w:rsid w:val="00B917F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pacing w:val="0"/>
      <w:lang w:eastAsia="fr-FR"/>
    </w:rPr>
  </w:style>
  <w:style w:type="paragraph" w:customStyle="1" w:styleId="xl38">
    <w:name w:val="xl38"/>
    <w:basedOn w:val="Normal"/>
    <w:rsid w:val="00B917F4"/>
    <w:pP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xl39">
    <w:name w:val="xl39"/>
    <w:basedOn w:val="Normal"/>
    <w:rsid w:val="00B917F4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pacing w:val="0"/>
      <w:lang w:eastAsia="fr-FR"/>
    </w:rPr>
  </w:style>
  <w:style w:type="paragraph" w:customStyle="1" w:styleId="TableHeader">
    <w:name w:val="Table Header"/>
    <w:basedOn w:val="Normal"/>
    <w:rsid w:val="00B917F4"/>
    <w:pPr>
      <w:spacing w:before="60"/>
      <w:jc w:val="center"/>
    </w:pPr>
    <w:rPr>
      <w:rFonts w:ascii="Arial Black" w:hAnsi="Arial Black"/>
      <w:sz w:val="16"/>
      <w:szCs w:val="16"/>
    </w:rPr>
  </w:style>
  <w:style w:type="paragraph" w:customStyle="1" w:styleId="table">
    <w:name w:val="table"/>
    <w:basedOn w:val="Normal"/>
    <w:rsid w:val="00B917F4"/>
    <w:pPr>
      <w:tabs>
        <w:tab w:val="left" w:pos="2283"/>
      </w:tabs>
      <w:spacing w:before="60" w:after="60"/>
      <w:jc w:val="center"/>
    </w:pPr>
    <w:rPr>
      <w:spacing w:val="0"/>
      <w:sz w:val="22"/>
      <w:lang w:val="en-GB"/>
    </w:rPr>
  </w:style>
  <w:style w:type="paragraph" w:customStyle="1" w:styleId="Normal5">
    <w:name w:val="Normal5"/>
    <w:basedOn w:val="Normal1"/>
    <w:rsid w:val="00B917F4"/>
    <w:rPr>
      <w:i/>
      <w:color w:val="0000FF"/>
      <w:sz w:val="20"/>
      <w:lang w:eastAsia="fr-FR"/>
    </w:rPr>
  </w:style>
  <w:style w:type="paragraph" w:styleId="NormalWeb">
    <w:name w:val="Normal (Web)"/>
    <w:basedOn w:val="Normal"/>
    <w:uiPriority w:val="99"/>
    <w:semiHidden/>
    <w:rsid w:val="00B917F4"/>
    <w:pPr>
      <w:spacing w:before="100" w:beforeAutospacing="1" w:after="100" w:afterAutospacing="1"/>
      <w:jc w:val="left"/>
    </w:pPr>
    <w:rPr>
      <w:rFonts w:ascii="Times New Roman" w:hAnsi="Times New Roman"/>
      <w:spacing w:val="0"/>
      <w:lang w:eastAsia="fr-FR"/>
    </w:rPr>
  </w:style>
  <w:style w:type="character" w:customStyle="1" w:styleId="mw-headline">
    <w:name w:val="mw-headline"/>
    <w:basedOn w:val="Policepardfaut"/>
    <w:rsid w:val="00B917F4"/>
  </w:style>
  <w:style w:type="paragraph" w:customStyle="1" w:styleId="titre21">
    <w:name w:val="titr e2"/>
    <w:basedOn w:val="Titre2"/>
    <w:rsid w:val="00B917F4"/>
    <w:rPr>
      <w:rFonts w:cs="Arial"/>
    </w:rPr>
  </w:style>
  <w:style w:type="character" w:customStyle="1" w:styleId="h3Car">
    <w:name w:val="h3 Car"/>
    <w:aliases w:val="3 Car,T3 Car,h31 Car,T31 Car,h32 Car,T32 Car,h311 Car,T311 Car,h33 Car,T33 Car,h312 Car,T312 Car,h34 Car,T34 Car,h313 Car,T313 Car,h321 Car,T321 Car,h3111 Car,T3111 Car,h331 Car,T331 Car,h3121 Car,T3121 Car,h35 Car,T35 Car,h314 Car,T314 Car"/>
    <w:basedOn w:val="Policepardfaut"/>
    <w:rsid w:val="00B917F4"/>
    <w:rPr>
      <w:rFonts w:ascii="Arial" w:hAnsi="Arial"/>
      <w:b/>
      <w:spacing w:val="-10"/>
      <w:kern w:val="28"/>
      <w:lang w:eastAsia="en-US"/>
    </w:rPr>
  </w:style>
  <w:style w:type="paragraph" w:styleId="Rvision">
    <w:name w:val="Revision"/>
    <w:hidden/>
    <w:uiPriority w:val="99"/>
    <w:semiHidden/>
    <w:rsid w:val="00B76B99"/>
    <w:rPr>
      <w:rFonts w:ascii="Arial" w:hAnsi="Arial"/>
      <w:spacing w:val="-5"/>
      <w:lang w:eastAsia="en-US"/>
    </w:rPr>
  </w:style>
  <w:style w:type="table" w:styleId="Grillemoyenne3-Accent1">
    <w:name w:val="Medium Grid 3 Accent 1"/>
    <w:basedOn w:val="TableauNormal"/>
    <w:uiPriority w:val="69"/>
    <w:rsid w:val="00276A9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Grilledutableau">
    <w:name w:val="Table Grid"/>
    <w:basedOn w:val="TableauNormal"/>
    <w:uiPriority w:val="59"/>
    <w:rsid w:val="00B97B0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3Car">
    <w:name w:val="Titre 3 Car"/>
    <w:aliases w:val="h3 Car1"/>
    <w:basedOn w:val="Policepardfaut"/>
    <w:link w:val="Titre3"/>
    <w:rsid w:val="007E6D7D"/>
    <w:rPr>
      <w:rFonts w:ascii="Aeroportal" w:hAnsi="Aeroportal"/>
      <w:color w:val="414141"/>
      <w:spacing w:val="-10"/>
      <w:kern w:val="28"/>
      <w:sz w:val="24"/>
      <w:szCs w:val="24"/>
      <w:lang w:val="en-GB"/>
    </w:rPr>
  </w:style>
  <w:style w:type="paragraph" w:customStyle="1" w:styleId="Titre2bis">
    <w:name w:val="Titre 2 bis"/>
    <w:basedOn w:val="Titre2"/>
    <w:link w:val="Titre2bisCar"/>
    <w:qFormat/>
    <w:rsid w:val="00840B3D"/>
  </w:style>
  <w:style w:type="paragraph" w:customStyle="1" w:styleId="TP3">
    <w:name w:val="TP3"/>
    <w:basedOn w:val="Normal"/>
    <w:rsid w:val="00F200F6"/>
    <w:pPr>
      <w:jc w:val="center"/>
    </w:pPr>
    <w:rPr>
      <w:b/>
      <w:color w:val="1C5E9E"/>
      <w:spacing w:val="0"/>
      <w:sz w:val="56"/>
      <w:lang w:eastAsia="fr-FR"/>
    </w:rPr>
  </w:style>
  <w:style w:type="character" w:customStyle="1" w:styleId="Titre2Car">
    <w:name w:val="Titre 2 Car"/>
    <w:aliases w:val="h2 Car1,T2 Car1,h21 Car1,T21 Car1,h22 Car1,T22 Car1,h23 Car1,T23 Car1,h24 Car1,T24 Car1,h211 Car1,T211 Car1,h25 Car1,T25 Car1,h212 Car1,T212 Car1,h26 Car1,T26 Car1,h27 Car1,T27 Car1,h28 Car1,T28 Car1,h213 Car1,T213 Car1,h29 Car1,T29 Car1"/>
    <w:basedOn w:val="Policepardfaut"/>
    <w:link w:val="Titre2"/>
    <w:rsid w:val="00AA19B3"/>
    <w:rPr>
      <w:rFonts w:ascii="Aeroportal" w:hAnsi="Aeroportal"/>
      <w:bCs/>
      <w:color w:val="414141"/>
      <w:sz w:val="28"/>
      <w:szCs w:val="28"/>
      <w:lang w:val="en-GB"/>
    </w:rPr>
  </w:style>
  <w:style w:type="character" w:customStyle="1" w:styleId="Titre2bisCar">
    <w:name w:val="Titre 2 bis Car"/>
    <w:basedOn w:val="Titre2Car"/>
    <w:link w:val="Titre2bis"/>
    <w:rsid w:val="00840B3D"/>
    <w:rPr>
      <w:rFonts w:ascii="Aeroportal" w:hAnsi="Aeroportal"/>
      <w:bCs/>
      <w:color w:val="414141"/>
      <w:sz w:val="28"/>
      <w:szCs w:val="28"/>
      <w:lang w:val="en-GB"/>
    </w:rPr>
  </w:style>
  <w:style w:type="paragraph" w:customStyle="1" w:styleId="StyleStyleTitrePagedegardeGaucheArialAccent1">
    <w:name w:val="Style Style Titre (Page de garde) + Gauche + Arial Accent 1"/>
    <w:basedOn w:val="StyleTitrePagedegardeGauche"/>
    <w:qFormat/>
    <w:rsid w:val="00F200F6"/>
    <w:pPr>
      <w:pBdr>
        <w:top w:val="single" w:sz="48" w:space="31" w:color="365F91"/>
      </w:pBdr>
    </w:pPr>
    <w:rPr>
      <w:rFonts w:ascii="Arial" w:hAnsi="Arial"/>
      <w:bCs/>
      <w:color w:val="365F91"/>
      <w:lang w:val="en-GB"/>
    </w:rPr>
  </w:style>
  <w:style w:type="paragraph" w:customStyle="1" w:styleId="Note">
    <w:name w:val="Note"/>
    <w:basedOn w:val="Normal"/>
    <w:link w:val="NoteCar"/>
    <w:qFormat/>
    <w:rsid w:val="00E2473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AF1DD"/>
    </w:pPr>
    <w:rPr>
      <w:i/>
    </w:rPr>
  </w:style>
  <w:style w:type="character" w:customStyle="1" w:styleId="NoteCar">
    <w:name w:val="Note Car"/>
    <w:basedOn w:val="Policepardfaut"/>
    <w:link w:val="Note"/>
    <w:rsid w:val="00E24739"/>
    <w:rPr>
      <w:rFonts w:ascii="Arial" w:hAnsi="Arial"/>
      <w:i/>
      <w:spacing w:val="-5"/>
      <w:shd w:val="clear" w:color="auto" w:fill="EAF1DD"/>
      <w:lang w:eastAsia="en-US"/>
    </w:rPr>
  </w:style>
  <w:style w:type="paragraph" w:customStyle="1" w:styleId="WUTemplate">
    <w:name w:val="WUTemplate"/>
    <w:basedOn w:val="Normal"/>
    <w:link w:val="WUTemplateCar"/>
    <w:qFormat/>
    <w:rsid w:val="00E01EA6"/>
    <w:pPr>
      <w:jc w:val="left"/>
    </w:pPr>
    <w:rPr>
      <w:rFonts w:ascii="Calibri" w:hAnsi="Calibri"/>
      <w:b/>
      <w:bCs/>
      <w:color w:val="4F6228"/>
      <w:spacing w:val="0"/>
      <w:sz w:val="22"/>
      <w:szCs w:val="22"/>
      <w:lang w:eastAsia="fr-FR"/>
    </w:rPr>
  </w:style>
  <w:style w:type="paragraph" w:styleId="Paragraphedeliste">
    <w:name w:val="List Paragraph"/>
    <w:basedOn w:val="Normal"/>
    <w:uiPriority w:val="34"/>
    <w:qFormat/>
    <w:rsid w:val="00135BC5"/>
    <w:pPr>
      <w:ind w:left="708"/>
    </w:pPr>
  </w:style>
  <w:style w:type="character" w:customStyle="1" w:styleId="WUTemplateCar">
    <w:name w:val="WUTemplate Car"/>
    <w:basedOn w:val="Policepardfaut"/>
    <w:link w:val="WUTemplate"/>
    <w:rsid w:val="00E01EA6"/>
    <w:rPr>
      <w:rFonts w:ascii="Calibri" w:hAnsi="Calibri"/>
      <w:b/>
      <w:bCs/>
      <w:color w:val="4F6228"/>
      <w:sz w:val="22"/>
      <w:szCs w:val="22"/>
    </w:rPr>
  </w:style>
  <w:style w:type="character" w:customStyle="1" w:styleId="CorpsdetexteCar">
    <w:name w:val="Corps de texte Car"/>
    <w:basedOn w:val="Policepardfaut"/>
    <w:link w:val="Corpsdetexte"/>
    <w:semiHidden/>
    <w:rsid w:val="007D06A6"/>
    <w:rPr>
      <w:rFonts w:ascii="Arial" w:hAnsi="Arial"/>
      <w:spacing w:val="-5"/>
      <w:lang w:eastAsia="en-US"/>
    </w:rPr>
  </w:style>
  <w:style w:type="paragraph" w:customStyle="1" w:styleId="Question">
    <w:name w:val="Question"/>
    <w:basedOn w:val="Note"/>
    <w:link w:val="QuestionCar"/>
    <w:qFormat/>
    <w:rsid w:val="005F746E"/>
    <w:pPr>
      <w:numPr>
        <w:numId w:val="15"/>
      </w:numPr>
      <w:shd w:val="clear" w:color="auto" w:fill="C6D9F1"/>
    </w:p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6166C"/>
    <w:rPr>
      <w:rFonts w:ascii="Arial Unicode MS" w:eastAsia="Arial Unicode MS" w:hAnsi="Arial Unicode MS" w:cs="Arial Unicode MS"/>
    </w:rPr>
  </w:style>
  <w:style w:type="character" w:customStyle="1" w:styleId="QuestionCar">
    <w:name w:val="Question Car"/>
    <w:basedOn w:val="NoteCar"/>
    <w:link w:val="Question"/>
    <w:rsid w:val="005F746E"/>
    <w:rPr>
      <w:rFonts w:ascii="Century Gothic" w:hAnsi="Century Gothic"/>
      <w:i/>
      <w:spacing w:val="-5"/>
      <w:szCs w:val="24"/>
      <w:shd w:val="clear" w:color="auto" w:fill="C6D9F1"/>
      <w:lang w:val="en-US" w:eastAsia="en-US"/>
    </w:rPr>
  </w:style>
  <w:style w:type="character" w:styleId="Rfrenceple">
    <w:name w:val="Subtle Reference"/>
    <w:basedOn w:val="Policepardfaut"/>
    <w:uiPriority w:val="31"/>
    <w:qFormat/>
    <w:rsid w:val="00DB2DEC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DB2DEC"/>
    <w:rPr>
      <w:b/>
      <w:bCs/>
      <w:smallCaps/>
      <w:color w:val="C0504D"/>
      <w:spacing w:val="5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D647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647E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Sous-titreCar">
    <w:name w:val="Sous-titre Car"/>
    <w:basedOn w:val="Policepardfaut"/>
    <w:link w:val="Sous-titre"/>
    <w:rsid w:val="00D647E9"/>
    <w:rPr>
      <w:rFonts w:ascii="Arial" w:hAnsi="Arial"/>
      <w:b/>
      <w:sz w:val="36"/>
    </w:rPr>
  </w:style>
  <w:style w:type="paragraph" w:customStyle="1" w:styleId="Sansinterligne1">
    <w:name w:val="Sans interligne1"/>
    <w:basedOn w:val="Normal"/>
    <w:next w:val="Sansinterligne"/>
    <w:link w:val="SansinterligneCar"/>
    <w:uiPriority w:val="11"/>
    <w:unhideWhenUsed/>
    <w:qFormat/>
    <w:rsid w:val="00D647E9"/>
    <w:rPr>
      <w:spacing w:val="0"/>
      <w:szCs w:val="22"/>
    </w:rPr>
  </w:style>
  <w:style w:type="character" w:styleId="Emphaseintense">
    <w:name w:val="Intense Emphasis"/>
    <w:basedOn w:val="Policepardfaut"/>
    <w:uiPriority w:val="21"/>
    <w:unhideWhenUsed/>
    <w:qFormat/>
    <w:rsid w:val="00D647E9"/>
    <w:rPr>
      <w:b/>
      <w:bCs/>
      <w:i/>
      <w:iCs/>
      <w:caps w:val="0"/>
      <w:smallCaps w:val="0"/>
    </w:rPr>
  </w:style>
  <w:style w:type="character" w:customStyle="1" w:styleId="SansinterligneCar">
    <w:name w:val="Sans interligne Car"/>
    <w:basedOn w:val="Policepardfaut"/>
    <w:link w:val="Sansinterligne1"/>
    <w:uiPriority w:val="11"/>
    <w:rsid w:val="00D647E9"/>
    <w:rPr>
      <w:sz w:val="20"/>
    </w:rPr>
  </w:style>
  <w:style w:type="paragraph" w:customStyle="1" w:styleId="ListePuces0">
    <w:name w:val="ListePuces"/>
    <w:basedOn w:val="Titre5"/>
    <w:uiPriority w:val="9"/>
    <w:qFormat/>
    <w:rsid w:val="00D647E9"/>
    <w:pPr>
      <w:numPr>
        <w:ilvl w:val="0"/>
        <w:numId w:val="0"/>
      </w:numPr>
      <w:spacing w:before="0" w:after="0" w:line="252" w:lineRule="auto"/>
      <w:ind w:left="720" w:hanging="360"/>
    </w:pPr>
    <w:rPr>
      <w:b/>
      <w:bCs w:val="0"/>
      <w:i/>
      <w:iCs w:val="0"/>
      <w:color w:val="2BAFD8"/>
      <w:spacing w:val="10"/>
      <w:szCs w:val="18"/>
    </w:rPr>
  </w:style>
  <w:style w:type="paragraph" w:customStyle="1" w:styleId="Ppblanc">
    <w:name w:val="Pp blanc"/>
    <w:basedOn w:val="Pieddepage"/>
    <w:qFormat/>
    <w:rsid w:val="00D647E9"/>
    <w:pPr>
      <w:keepLines w:val="0"/>
      <w:tabs>
        <w:tab w:val="clear" w:pos="4320"/>
        <w:tab w:val="clear" w:pos="8640"/>
        <w:tab w:val="center" w:pos="4536"/>
        <w:tab w:val="right" w:pos="9072"/>
      </w:tabs>
      <w:spacing w:line="240" w:lineRule="auto"/>
    </w:pPr>
    <w:rPr>
      <w:caps w:val="0"/>
      <w:color w:val="FFFFFF"/>
      <w:spacing w:val="0"/>
      <w:sz w:val="14"/>
      <w:szCs w:val="22"/>
    </w:rPr>
  </w:style>
  <w:style w:type="paragraph" w:customStyle="1" w:styleId="Texte">
    <w:name w:val="Texte"/>
    <w:basedOn w:val="Normal"/>
    <w:link w:val="TexteCar"/>
    <w:qFormat/>
    <w:rsid w:val="00D647E9"/>
    <w:pPr>
      <w:spacing w:before="120"/>
    </w:pPr>
    <w:rPr>
      <w:rFonts w:ascii="Franklin Gothic Medium" w:hAnsi="Franklin Gothic Medium"/>
      <w:iCs/>
      <w:spacing w:val="0"/>
      <w:sz w:val="22"/>
      <w:lang w:val="fr-CA" w:eastAsia="ar-SA"/>
    </w:rPr>
  </w:style>
  <w:style w:type="character" w:customStyle="1" w:styleId="TexteCar">
    <w:name w:val="Texte Car"/>
    <w:basedOn w:val="Policepardfaut"/>
    <w:link w:val="Texte"/>
    <w:rsid w:val="00D647E9"/>
    <w:rPr>
      <w:rFonts w:ascii="Franklin Gothic Medium" w:hAnsi="Franklin Gothic Medium"/>
      <w:iCs/>
      <w:sz w:val="22"/>
      <w:szCs w:val="24"/>
      <w:lang w:val="fr-CA" w:eastAsia="ar-SA"/>
    </w:rPr>
  </w:style>
  <w:style w:type="paragraph" w:styleId="Sansinterligne">
    <w:name w:val="No Spacing"/>
    <w:uiPriority w:val="1"/>
    <w:qFormat/>
    <w:rsid w:val="00D647E9"/>
    <w:pPr>
      <w:jc w:val="both"/>
    </w:pPr>
    <w:rPr>
      <w:rFonts w:ascii="Arial" w:hAnsi="Arial"/>
      <w:spacing w:val="-5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2777C7"/>
    <w:rPr>
      <w:rFonts w:ascii="Arial" w:hAnsi="Arial"/>
      <w:caps/>
      <w:spacing w:val="-5"/>
      <w:sz w:val="15"/>
      <w:lang w:eastAsia="en-US"/>
    </w:rPr>
  </w:style>
  <w:style w:type="paragraph" w:customStyle="1" w:styleId="PiedPageTitreDocument">
    <w:name w:val="PiedPage_TitreDocument"/>
    <w:basedOn w:val="Titre"/>
    <w:next w:val="Normal"/>
    <w:link w:val="PiedPageTitreDocumentCar"/>
    <w:uiPriority w:val="10"/>
    <w:qFormat/>
    <w:rsid w:val="002777C7"/>
    <w:rPr>
      <w:rFonts w:asciiTheme="minorHAnsi" w:hAnsiTheme="minorHAnsi"/>
      <w:color w:val="000000" w:themeColor="text1"/>
      <w:spacing w:val="0"/>
      <w:kern w:val="0"/>
      <w:sz w:val="14"/>
    </w:rPr>
  </w:style>
  <w:style w:type="character" w:customStyle="1" w:styleId="PiedPageTitreDocumentCar">
    <w:name w:val="PiedPage_TitreDocument Car"/>
    <w:basedOn w:val="Policepardfaut"/>
    <w:link w:val="PiedPageTitreDocument"/>
    <w:uiPriority w:val="10"/>
    <w:rsid w:val="002777C7"/>
    <w:rPr>
      <w:rFonts w:asciiTheme="minorHAnsi" w:eastAsiaTheme="majorEastAsia" w:hAnsiTheme="minorHAnsi" w:cstheme="majorBidi"/>
      <w:color w:val="000000" w:themeColor="text1"/>
      <w:sz w:val="14"/>
      <w:szCs w:val="56"/>
      <w:lang w:eastAsia="en-US"/>
    </w:rPr>
  </w:style>
  <w:style w:type="character" w:styleId="Textedelespacerserv">
    <w:name w:val="Placeholder Text"/>
    <w:basedOn w:val="Policepardfaut"/>
    <w:uiPriority w:val="99"/>
    <w:semiHidden/>
    <w:rsid w:val="00E925F7"/>
    <w:rPr>
      <w:color w:val="808080"/>
    </w:rPr>
  </w:style>
  <w:style w:type="paragraph" w:customStyle="1" w:styleId="Titre20">
    <w:name w:val="Titre  2"/>
    <w:basedOn w:val="Normal"/>
    <w:next w:val="Normal"/>
    <w:rsid w:val="00645EEA"/>
    <w:pPr>
      <w:numPr>
        <w:ilvl w:val="1"/>
        <w:numId w:val="16"/>
      </w:numPr>
      <w:pBdr>
        <w:bottom w:val="single" w:sz="8" w:space="1" w:color="0070C0"/>
      </w:pBdr>
      <w:spacing w:before="360" w:after="240"/>
      <w:jc w:val="left"/>
    </w:pPr>
    <w:rPr>
      <w:b/>
      <w:color w:val="0070C0"/>
      <w:spacing w:val="0"/>
      <w:sz w:val="32"/>
      <w:szCs w:val="32"/>
      <w:lang w:eastAsia="fr-FR"/>
    </w:rPr>
  </w:style>
  <w:style w:type="paragraph" w:customStyle="1" w:styleId="Titre10">
    <w:name w:val="Titre  1"/>
    <w:basedOn w:val="Normal"/>
    <w:next w:val="Normal"/>
    <w:rsid w:val="00645EEA"/>
    <w:pPr>
      <w:pageBreakBefore/>
      <w:numPr>
        <w:numId w:val="16"/>
      </w:numPr>
      <w:pBdr>
        <w:bottom w:val="single" w:sz="12" w:space="1" w:color="0070C0"/>
      </w:pBdr>
      <w:shd w:val="clear" w:color="auto" w:fill="00B0F0"/>
      <w:spacing w:before="360" w:after="240"/>
      <w:jc w:val="left"/>
    </w:pPr>
    <w:rPr>
      <w:b/>
      <w:bCs/>
      <w:color w:val="0070C0"/>
      <w:spacing w:val="0"/>
      <w:sz w:val="32"/>
      <w:lang w:eastAsia="fr-FR"/>
    </w:rPr>
  </w:style>
  <w:style w:type="paragraph" w:customStyle="1" w:styleId="Titre30">
    <w:name w:val="Titre   3"/>
    <w:basedOn w:val="Normal"/>
    <w:next w:val="Normal"/>
    <w:rsid w:val="00645EEA"/>
    <w:pPr>
      <w:numPr>
        <w:ilvl w:val="2"/>
        <w:numId w:val="16"/>
      </w:numPr>
      <w:spacing w:before="360" w:after="240"/>
    </w:pPr>
    <w:rPr>
      <w:b/>
      <w:color w:val="0070C0"/>
      <w:spacing w:val="0"/>
      <w:sz w:val="28"/>
      <w:szCs w:val="28"/>
      <w:u w:val="single"/>
      <w:lang w:eastAsia="fr-FR"/>
    </w:rPr>
  </w:style>
  <w:style w:type="table" w:customStyle="1" w:styleId="Tableaustandard">
    <w:name w:val="Tableau standard"/>
    <w:basedOn w:val="Grilledutableau"/>
    <w:uiPriority w:val="99"/>
    <w:rsid w:val="00EE2B2E"/>
    <w:rPr>
      <w:rFonts w:asciiTheme="minorHAnsi" w:eastAsiaTheme="minorEastAsia" w:hAnsiTheme="minorHAnsi" w:cstheme="minorBidi"/>
      <w:color w:val="595959" w:themeColor="text1" w:themeTint="A6"/>
    </w:rPr>
    <w:tblPr>
      <w:tblStyleRow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cPr>
      <w:vAlign w:val="center"/>
    </w:tcPr>
    <w:tblStylePr w:type="firstRow">
      <w:pPr>
        <w:wordWrap/>
        <w:contextualSpacing w:val="0"/>
        <w:mirrorIndents w:val="0"/>
        <w:jc w:val="center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FFFFFF" w:themeColor="background1"/>
        <w:kern w:val="0"/>
        <w:sz w:val="22"/>
        <w:vertAlign w:val="baseline"/>
      </w:rPr>
      <w:tblPr/>
      <w:tcPr>
        <w:shd w:val="clear" w:color="auto" w:fill="1F497D" w:themeFill="text2"/>
      </w:tcPr>
    </w:tblStylePr>
    <w:tblStylePr w:type="lastRow">
      <w:tblPr/>
      <w:tcPr>
        <w:tcBorders>
          <w:top w:val="double" w:sz="4" w:space="0" w:color="9BBB59" w:themeColor="accent3"/>
        </w:tcBorders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rPr>
        <w:rFonts w:asciiTheme="minorHAnsi" w:hAnsiTheme="minorHAnsi"/>
        <w:color w:val="auto"/>
        <w:sz w:val="16"/>
      </w:rPr>
      <w:tblPr/>
      <w:tcPr>
        <w:shd w:val="clear" w:color="auto" w:fill="FFFFFF" w:themeFill="background1"/>
      </w:tcPr>
    </w:tblStylePr>
    <w:tblStylePr w:type="band2Horz">
      <w:rPr>
        <w:rFonts w:asciiTheme="minorHAnsi" w:hAnsiTheme="minorHAnsi"/>
        <w:color w:val="auto"/>
        <w:sz w:val="16"/>
      </w:rPr>
    </w:tblStylePr>
  </w:style>
  <w:style w:type="paragraph" w:customStyle="1" w:styleId="h5">
    <w:name w:val="h5"/>
    <w:basedOn w:val="Normal"/>
    <w:link w:val="h5Car"/>
    <w:qFormat/>
    <w:rsid w:val="002E7BA9"/>
    <w:pPr>
      <w:spacing w:after="120"/>
      <w:ind w:left="284"/>
    </w:pPr>
    <w:rPr>
      <w:i/>
      <w:u w:val="single"/>
    </w:rPr>
  </w:style>
  <w:style w:type="character" w:customStyle="1" w:styleId="h5Car">
    <w:name w:val="h5 Car"/>
    <w:basedOn w:val="Policepardfaut"/>
    <w:link w:val="h5"/>
    <w:rsid w:val="002E7BA9"/>
    <w:rPr>
      <w:rFonts w:ascii="Arial" w:hAnsi="Arial"/>
      <w:i/>
      <w:spacing w:val="-5"/>
      <w:u w:val="single"/>
      <w:lang w:eastAsia="en-US"/>
    </w:rPr>
  </w:style>
  <w:style w:type="table" w:styleId="Tableausimple1">
    <w:name w:val="Plain Table 1"/>
    <w:basedOn w:val="TableauNormal"/>
    <w:uiPriority w:val="41"/>
    <w:rsid w:val="008D73F8"/>
    <w:rPr>
      <w:rFonts w:ascii="Arial" w:hAnsi="Arial" w:cs="Arial"/>
      <w:lang w:val="en-GB" w:eastAsia="en-GB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lledetableauclaire">
    <w:name w:val="Grid Table Light"/>
    <w:basedOn w:val="TableauNormal"/>
    <w:uiPriority w:val="99"/>
    <w:rsid w:val="001F0DC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ReqTitle">
    <w:name w:val="ReqTitle"/>
    <w:basedOn w:val="Normal"/>
    <w:next w:val="ReqBody"/>
    <w:qFormat/>
    <w:rsid w:val="007A306A"/>
    <w:pPr>
      <w:spacing w:before="120" w:line="276" w:lineRule="auto"/>
    </w:pPr>
    <w:rPr>
      <w:rFonts w:ascii="Arial" w:eastAsiaTheme="minorHAnsi" w:hAnsi="Arial" w:cstheme="minorBidi"/>
      <w:b/>
      <w:color w:val="548DD4" w:themeColor="text2" w:themeTint="99"/>
      <w:spacing w:val="0"/>
      <w:szCs w:val="22"/>
    </w:rPr>
  </w:style>
  <w:style w:type="paragraph" w:customStyle="1" w:styleId="ReqBody">
    <w:name w:val="ReqBody"/>
    <w:basedOn w:val="Normal"/>
    <w:qFormat/>
    <w:rsid w:val="007A306A"/>
    <w:pPr>
      <w:spacing w:line="276" w:lineRule="auto"/>
      <w:ind w:left="284"/>
    </w:pPr>
    <w:rPr>
      <w:rFonts w:ascii="Arial" w:eastAsiaTheme="minorHAnsi" w:hAnsi="Arial" w:cstheme="minorBidi"/>
      <w:spacing w:val="0"/>
      <w:szCs w:val="22"/>
    </w:rPr>
  </w:style>
  <w:style w:type="paragraph" w:customStyle="1" w:styleId="ReqAttributes">
    <w:name w:val="ReqAttributes"/>
    <w:basedOn w:val="ReqBody"/>
    <w:qFormat/>
    <w:rsid w:val="007A306A"/>
    <w:pPr>
      <w:spacing w:line="240" w:lineRule="auto"/>
    </w:pPr>
    <w:rPr>
      <w:i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B798E"/>
    <w:pPr>
      <w:pageBreakBefore w:val="0"/>
      <w:numPr>
        <w:numId w:val="0"/>
      </w:numPr>
      <w:shd w:val="clear" w:color="auto" w:fill="auto"/>
      <w:tabs>
        <w:tab w:val="clear" w:pos="567"/>
      </w:tabs>
      <w:spacing w:before="240" w:after="0"/>
      <w:mirrorIndents w:val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val="fr-FR" w:eastAsia="fr-FR"/>
    </w:rPr>
  </w:style>
  <w:style w:type="character" w:customStyle="1" w:styleId="subtext">
    <w:name w:val="subtext"/>
    <w:basedOn w:val="Policepardfaut"/>
    <w:rsid w:val="006A2F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44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3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oleObject" Target="embeddings/oleObject1.bin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rlouer\administratif\reponseAppelOffr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79F923-86B6-4A79-A6AF-4E435094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reponseAppelOffre.dot</Template>
  <TotalTime>3699</TotalTime>
  <Pages>18</Pages>
  <Words>1687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Capella to SysML Viewpoint</vt:lpstr>
    </vt:vector>
  </TitlesOfParts>
  <Manager>Benoit Viaud</Manager>
  <Company>ARTAL Technologies</Company>
  <LinksUpToDate>false</LinksUpToDate>
  <CharactersWithSpaces>11284</CharactersWithSpaces>
  <SharedDoc>false</SharedDoc>
  <HLinks>
    <vt:vector size="774" baseType="variant">
      <vt:variant>
        <vt:i4>1376306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_Toc369191143</vt:lpwstr>
      </vt:variant>
      <vt:variant>
        <vt:i4>1376306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_Toc369191142</vt:lpwstr>
      </vt:variant>
      <vt:variant>
        <vt:i4>1376306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_Toc369191141</vt:lpwstr>
      </vt:variant>
      <vt:variant>
        <vt:i4>1376306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_Toc369191140</vt:lpwstr>
      </vt:variant>
      <vt:variant>
        <vt:i4>1179698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_Toc369191139</vt:lpwstr>
      </vt:variant>
      <vt:variant>
        <vt:i4>1179698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_Toc369191138</vt:lpwstr>
      </vt:variant>
      <vt:variant>
        <vt:i4>1179698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_Toc369191137</vt:lpwstr>
      </vt:variant>
      <vt:variant>
        <vt:i4>1179698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_Toc369191136</vt:lpwstr>
      </vt:variant>
      <vt:variant>
        <vt:i4>1179698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_Toc369191135</vt:lpwstr>
      </vt:variant>
      <vt:variant>
        <vt:i4>1179698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_Toc369191134</vt:lpwstr>
      </vt:variant>
      <vt:variant>
        <vt:i4>1179698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_Toc369191133</vt:lpwstr>
      </vt:variant>
      <vt:variant>
        <vt:i4>1179698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_Toc369191132</vt:lpwstr>
      </vt:variant>
      <vt:variant>
        <vt:i4>1179698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_Toc369191131</vt:lpwstr>
      </vt:variant>
      <vt:variant>
        <vt:i4>1179698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_Toc369191130</vt:lpwstr>
      </vt:variant>
      <vt:variant>
        <vt:i4>1245234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_Toc369191129</vt:lpwstr>
      </vt:variant>
      <vt:variant>
        <vt:i4>1245234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_Toc369191128</vt:lpwstr>
      </vt:variant>
      <vt:variant>
        <vt:i4>1245234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_Toc369191127</vt:lpwstr>
      </vt:variant>
      <vt:variant>
        <vt:i4>1245234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_Toc369191126</vt:lpwstr>
      </vt:variant>
      <vt:variant>
        <vt:i4>1245234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_Toc369191125</vt:lpwstr>
      </vt:variant>
      <vt:variant>
        <vt:i4>1245234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_Toc369191124</vt:lpwstr>
      </vt:variant>
      <vt:variant>
        <vt:i4>1245234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_Toc369191123</vt:lpwstr>
      </vt:variant>
      <vt:variant>
        <vt:i4>1245234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_Toc369191122</vt:lpwstr>
      </vt:variant>
      <vt:variant>
        <vt:i4>1245234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_Toc369191121</vt:lpwstr>
      </vt:variant>
      <vt:variant>
        <vt:i4>1245234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_Toc369191120</vt:lpwstr>
      </vt:variant>
      <vt:variant>
        <vt:i4>1048626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_Toc369191119</vt:lpwstr>
      </vt:variant>
      <vt:variant>
        <vt:i4>1048626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_Toc369191118</vt:lpwstr>
      </vt:variant>
      <vt:variant>
        <vt:i4>1048626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_Toc369191117</vt:lpwstr>
      </vt:variant>
      <vt:variant>
        <vt:i4>1048626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_Toc369191116</vt:lpwstr>
      </vt:variant>
      <vt:variant>
        <vt:i4>1048626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_Toc369191115</vt:lpwstr>
      </vt:variant>
      <vt:variant>
        <vt:i4>1048626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_Toc369191114</vt:lpwstr>
      </vt:variant>
      <vt:variant>
        <vt:i4>1048626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_Toc369191113</vt:lpwstr>
      </vt:variant>
      <vt:variant>
        <vt:i4>1048626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_Toc369191112</vt:lpwstr>
      </vt:variant>
      <vt:variant>
        <vt:i4>1048626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_Toc369191111</vt:lpwstr>
      </vt:variant>
      <vt:variant>
        <vt:i4>1048626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_Toc369191110</vt:lpwstr>
      </vt:variant>
      <vt:variant>
        <vt:i4>1114162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_Toc369191109</vt:lpwstr>
      </vt:variant>
      <vt:variant>
        <vt:i4>1114162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_Toc369191108</vt:lpwstr>
      </vt:variant>
      <vt:variant>
        <vt:i4>1114162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_Toc369191107</vt:lpwstr>
      </vt:variant>
      <vt:variant>
        <vt:i4>1114162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_Toc369191106</vt:lpwstr>
      </vt:variant>
      <vt:variant>
        <vt:i4>1114162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_Toc369191105</vt:lpwstr>
      </vt:variant>
      <vt:variant>
        <vt:i4>1114162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_Toc369191104</vt:lpwstr>
      </vt:variant>
      <vt:variant>
        <vt:i4>1114162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_Toc369191103</vt:lpwstr>
      </vt:variant>
      <vt:variant>
        <vt:i4>1114162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_Toc369191102</vt:lpwstr>
      </vt:variant>
      <vt:variant>
        <vt:i4>1114162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_Toc369191101</vt:lpwstr>
      </vt:variant>
      <vt:variant>
        <vt:i4>1114162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_Toc369191100</vt:lpwstr>
      </vt:variant>
      <vt:variant>
        <vt:i4>1572915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_Toc369191099</vt:lpwstr>
      </vt:variant>
      <vt:variant>
        <vt:i4>1572915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_Toc369191098</vt:lpwstr>
      </vt:variant>
      <vt:variant>
        <vt:i4>1572915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_Toc369191097</vt:lpwstr>
      </vt:variant>
      <vt:variant>
        <vt:i4>1572915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_Toc369191096</vt:lpwstr>
      </vt:variant>
      <vt:variant>
        <vt:i4>1572915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_Toc369191095</vt:lpwstr>
      </vt:variant>
      <vt:variant>
        <vt:i4>1572915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_Toc369191094</vt:lpwstr>
      </vt:variant>
      <vt:variant>
        <vt:i4>1572915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_Toc369191093</vt:lpwstr>
      </vt:variant>
      <vt:variant>
        <vt:i4>1572915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_Toc369191092</vt:lpwstr>
      </vt:variant>
      <vt:variant>
        <vt:i4>1572915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_Toc369191091</vt:lpwstr>
      </vt:variant>
      <vt:variant>
        <vt:i4>1572915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_Toc369191090</vt:lpwstr>
      </vt:variant>
      <vt:variant>
        <vt:i4>1638451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_Toc369191089</vt:lpwstr>
      </vt:variant>
      <vt:variant>
        <vt:i4>1638451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_Toc369191088</vt:lpwstr>
      </vt:variant>
      <vt:variant>
        <vt:i4>1638451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_Toc369191087</vt:lpwstr>
      </vt:variant>
      <vt:variant>
        <vt:i4>1638451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_Toc369191086</vt:lpwstr>
      </vt:variant>
      <vt:variant>
        <vt:i4>1638451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_Toc369191085</vt:lpwstr>
      </vt:variant>
      <vt:variant>
        <vt:i4>1638451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_Toc369191084</vt:lpwstr>
      </vt:variant>
      <vt:variant>
        <vt:i4>1638451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_Toc369191083</vt:lpwstr>
      </vt:variant>
      <vt:variant>
        <vt:i4>1638451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_Toc369191082</vt:lpwstr>
      </vt:variant>
      <vt:variant>
        <vt:i4>1638451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_Toc369191081</vt:lpwstr>
      </vt:variant>
      <vt:variant>
        <vt:i4>1638451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_Toc369191080</vt:lpwstr>
      </vt:variant>
      <vt:variant>
        <vt:i4>1441843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_Toc369191079</vt:lpwstr>
      </vt:variant>
      <vt:variant>
        <vt:i4>1441843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_Toc369191078</vt:lpwstr>
      </vt:variant>
      <vt:variant>
        <vt:i4>1441843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_Toc369191077</vt:lpwstr>
      </vt:variant>
      <vt:variant>
        <vt:i4>1441843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_Toc369191076</vt:lpwstr>
      </vt:variant>
      <vt:variant>
        <vt:i4>1441843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_Toc369191075</vt:lpwstr>
      </vt:variant>
      <vt:variant>
        <vt:i4>1441843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_Toc369191074</vt:lpwstr>
      </vt:variant>
      <vt:variant>
        <vt:i4>1441843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_Toc369191073</vt:lpwstr>
      </vt:variant>
      <vt:variant>
        <vt:i4>1441843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_Toc369191072</vt:lpwstr>
      </vt:variant>
      <vt:variant>
        <vt:i4>1441843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_Toc369191071</vt:lpwstr>
      </vt:variant>
      <vt:variant>
        <vt:i4>1441843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_Toc369191070</vt:lpwstr>
      </vt:variant>
      <vt:variant>
        <vt:i4>1507379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_Toc369191069</vt:lpwstr>
      </vt:variant>
      <vt:variant>
        <vt:i4>1507379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_Toc369191068</vt:lpwstr>
      </vt:variant>
      <vt:variant>
        <vt:i4>1507379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_Toc369191067</vt:lpwstr>
      </vt:variant>
      <vt:variant>
        <vt:i4>1507379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_Toc369191066</vt:lpwstr>
      </vt:variant>
      <vt:variant>
        <vt:i4>1507379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_Toc369191065</vt:lpwstr>
      </vt:variant>
      <vt:variant>
        <vt:i4>1507379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_Toc369191064</vt:lpwstr>
      </vt:variant>
      <vt:variant>
        <vt:i4>1507379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_Toc369191063</vt:lpwstr>
      </vt:variant>
      <vt:variant>
        <vt:i4>1507379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_Toc369191062</vt:lpwstr>
      </vt:variant>
      <vt:variant>
        <vt:i4>1507379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_Toc369191061</vt:lpwstr>
      </vt:variant>
      <vt:variant>
        <vt:i4>1507379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_Toc369191060</vt:lpwstr>
      </vt:variant>
      <vt:variant>
        <vt:i4>1310771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_Toc369191059</vt:lpwstr>
      </vt:variant>
      <vt:variant>
        <vt:i4>1310771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_Toc369191058</vt:lpwstr>
      </vt:variant>
      <vt:variant>
        <vt:i4>1310771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_Toc369191057</vt:lpwstr>
      </vt:variant>
      <vt:variant>
        <vt:i4>1310771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_Toc369191056</vt:lpwstr>
      </vt:variant>
      <vt:variant>
        <vt:i4>1310771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_Toc369191055</vt:lpwstr>
      </vt:variant>
      <vt:variant>
        <vt:i4>1310771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_Toc369191054</vt:lpwstr>
      </vt:variant>
      <vt:variant>
        <vt:i4>1310771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_Toc369191053</vt:lpwstr>
      </vt:variant>
      <vt:variant>
        <vt:i4>1310771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_Toc369191052</vt:lpwstr>
      </vt:variant>
      <vt:variant>
        <vt:i4>1310771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_Toc369191051</vt:lpwstr>
      </vt:variant>
      <vt:variant>
        <vt:i4>1310771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_Toc369191050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_Toc369191049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_Toc369191048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_Toc369191047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_Toc369191046</vt:lpwstr>
      </vt:variant>
      <vt:variant>
        <vt:i4>1376307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_Toc369191045</vt:lpwstr>
      </vt:variant>
      <vt:variant>
        <vt:i4>1376307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_Toc369191044</vt:lpwstr>
      </vt:variant>
      <vt:variant>
        <vt:i4>1376307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_Toc369191043</vt:lpwstr>
      </vt:variant>
      <vt:variant>
        <vt:i4>1376307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_Toc369191042</vt:lpwstr>
      </vt:variant>
      <vt:variant>
        <vt:i4>1376307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_Toc369191041</vt:lpwstr>
      </vt:variant>
      <vt:variant>
        <vt:i4>1376307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_Toc369191040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_Toc369191039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_Toc369191038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_Toc369191037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_Toc369191036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_Toc369191035</vt:lpwstr>
      </vt:variant>
      <vt:variant>
        <vt:i4>1179699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_Toc369191034</vt:lpwstr>
      </vt:variant>
      <vt:variant>
        <vt:i4>1179699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_Toc369191033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_Toc369191032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_Toc369191031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_Toc369191030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_Toc369191029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_Toc369191028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_Toc369191027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_Toc369191026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_Toc369191025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_Toc369191024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_Toc369191023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_Toc369191022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_Toc369191021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_Toc369191020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_Toc369191019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_Toc369191018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_Toc369191017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_Toc369191016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_Toc369191015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Capella to SysML Viewpoint</dc:title>
  <dc:subject>Documentation</dc:subject>
  <dc:creator>Artal technologies</dc:creator>
  <cp:keywords/>
  <dc:description/>
  <cp:lastModifiedBy>VIAUD Benoit</cp:lastModifiedBy>
  <cp:revision>108</cp:revision>
  <cp:lastPrinted>2018-04-06T09:40:00Z</cp:lastPrinted>
  <dcterms:created xsi:type="dcterms:W3CDTF">2019-05-21T10:02:00Z</dcterms:created>
  <dcterms:modified xsi:type="dcterms:W3CDTF">2019-12-16T11:16:00Z</dcterms:modified>
  <cp:category>Validation Dossier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BASTRI</vt:lpwstr>
  </property>
  <property fmtid="{D5CDD505-2E9C-101B-9397-08002B2CF9AE}" pid="3" name="Ref. Client">
    <vt:lpwstr>N/A</vt:lpwstr>
  </property>
  <property fmtid="{D5CDD505-2E9C-101B-9397-08002B2CF9AE}" pid="4" name="Référence">
    <vt:lpwstr>ATL-AVIP-ENG.CUST.VALID-19.13</vt:lpwstr>
  </property>
  <property fmtid="{D5CDD505-2E9C-101B-9397-08002B2CF9AE}" pid="5" name="Edition">
    <vt:lpwstr>1</vt:lpwstr>
  </property>
  <property fmtid="{D5CDD505-2E9C-101B-9397-08002B2CF9AE}" pid="6" name="STB">
    <vt:lpwstr>Avionics Virtual Integration Prototype</vt:lpwstr>
  </property>
  <property fmtid="{D5CDD505-2E9C-101B-9397-08002B2CF9AE}" pid="7" name="ref STB">
    <vt:lpwstr>N/A</vt:lpwstr>
  </property>
  <property fmtid="{D5CDD505-2E9C-101B-9397-08002B2CF9AE}" pid="8" name="AnnéeCopyright">
    <vt:i4>2019</vt:i4>
  </property>
  <property fmtid="{D5CDD505-2E9C-101B-9397-08002B2CF9AE}" pid="9" name="Date enregistrement">
    <vt:lpwstr>2019/05/02</vt:lpwstr>
  </property>
</Properties>
</file>